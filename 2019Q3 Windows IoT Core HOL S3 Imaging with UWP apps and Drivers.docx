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438A5" w14:textId="69EF0E57" w:rsidR="00566D7B" w:rsidRPr="00F44955" w:rsidRDefault="00566D7B" w:rsidP="00566D7B">
      <w:pPr>
        <w:pStyle w:val="Title"/>
        <w:pBdr>
          <w:bottom w:val="single" w:sz="6" w:space="1" w:color="auto"/>
        </w:pBdr>
        <w:rPr>
          <w:rFonts w:eastAsia="바탕" w:cs="바탕"/>
          <w:sz w:val="40"/>
          <w:lang w:eastAsia="ko-KR"/>
        </w:rPr>
      </w:pPr>
      <w:r w:rsidRPr="00F44955">
        <w:rPr>
          <w:rFonts w:eastAsia="바탕" w:cs="바탕"/>
          <w:sz w:val="40"/>
          <w:lang w:eastAsia="ko-KR"/>
        </w:rPr>
        <w:t xml:space="preserve">Session </w:t>
      </w:r>
      <w:r>
        <w:rPr>
          <w:rFonts w:eastAsia="바탕" w:cs="바탕"/>
          <w:sz w:val="40"/>
          <w:lang w:eastAsia="ko-KR"/>
        </w:rPr>
        <w:t>3</w:t>
      </w:r>
      <w:r w:rsidRPr="00F44955">
        <w:rPr>
          <w:rFonts w:eastAsia="바탕" w:cs="바탕"/>
          <w:sz w:val="40"/>
          <w:lang w:eastAsia="ko-KR"/>
        </w:rPr>
        <w:t xml:space="preserve">: </w:t>
      </w:r>
      <w:r w:rsidR="00A810E4">
        <w:rPr>
          <w:rFonts w:eastAsia="바탕" w:cs="바탕"/>
          <w:sz w:val="40"/>
          <w:lang w:eastAsia="ko-KR"/>
        </w:rPr>
        <w:t xml:space="preserve">Build UWP apps and drivers and making </w:t>
      </w:r>
      <w:r w:rsidR="00E02049" w:rsidRPr="00E02049">
        <w:rPr>
          <w:rFonts w:eastAsia="바탕" w:cs="바탕"/>
          <w:sz w:val="40"/>
          <w:lang w:eastAsia="ko-KR"/>
        </w:rPr>
        <w:t xml:space="preserve">Imaging with </w:t>
      </w:r>
      <w:r w:rsidR="00A810E4">
        <w:rPr>
          <w:rFonts w:eastAsia="바탕" w:cs="바탕"/>
          <w:sz w:val="40"/>
          <w:lang w:eastAsia="ko-KR"/>
        </w:rPr>
        <w:t>them</w:t>
      </w:r>
    </w:p>
    <w:p w14:paraId="1D3D1DEC" w14:textId="389C3FE1" w:rsidR="000F0DB2" w:rsidRPr="00982CC4" w:rsidRDefault="00375C12" w:rsidP="000F0DB2">
      <w:pPr>
        <w:pStyle w:val="Heading1"/>
        <w:rPr>
          <w:rFonts w:asciiTheme="minorHAnsi" w:hAnsiTheme="minorHAnsi"/>
        </w:rPr>
      </w:pPr>
      <w:r w:rsidRPr="00375C12">
        <w:rPr>
          <w:rFonts w:asciiTheme="minorHAnsi" w:hAnsiTheme="minorHAnsi"/>
        </w:rPr>
        <w:t xml:space="preserve">Build UWP </w:t>
      </w:r>
      <w:proofErr w:type="gramStart"/>
      <w:r w:rsidRPr="00375C12">
        <w:rPr>
          <w:rFonts w:asciiTheme="minorHAnsi" w:hAnsiTheme="minorHAnsi"/>
        </w:rPr>
        <w:t>apps</w:t>
      </w:r>
      <w:r w:rsidR="00937087">
        <w:rPr>
          <w:rFonts w:asciiTheme="minorHAnsi" w:hAnsiTheme="minorHAnsi"/>
        </w:rPr>
        <w:t xml:space="preserve"> </w:t>
      </w:r>
      <w:r w:rsidR="00D40C74">
        <w:rPr>
          <w:rFonts w:asciiTheme="minorHAnsi" w:hAnsiTheme="minorHAnsi"/>
        </w:rPr>
        <w:t>,</w:t>
      </w:r>
      <w:proofErr w:type="gramEnd"/>
      <w:r w:rsidR="00D40C74">
        <w:rPr>
          <w:rFonts w:asciiTheme="minorHAnsi" w:hAnsiTheme="minorHAnsi"/>
        </w:rPr>
        <w:t xml:space="preserve"> debugging it and create </w:t>
      </w:r>
      <w:r w:rsidR="00A3514A">
        <w:rPr>
          <w:rFonts w:asciiTheme="minorHAnsi" w:hAnsiTheme="minorHAnsi"/>
        </w:rPr>
        <w:t xml:space="preserve">an </w:t>
      </w:r>
      <w:r w:rsidR="00D40C74">
        <w:rPr>
          <w:rFonts w:asciiTheme="minorHAnsi" w:hAnsiTheme="minorHAnsi"/>
        </w:rPr>
        <w:t>image with it</w:t>
      </w:r>
    </w:p>
    <w:p w14:paraId="7CE68FA2" w14:textId="416DF721" w:rsidR="005F7EEE" w:rsidRDefault="005F7EEE" w:rsidP="005F7EEE">
      <w:pPr>
        <w:rPr>
          <w:rFonts w:eastAsia="맑은 고딕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>PURPOSE:</w:t>
      </w:r>
      <w:r w:rsidR="00FB7090">
        <w:rPr>
          <w:rFonts w:eastAsia="맑은 고딕"/>
          <w:b/>
          <w:color w:val="005DBA" w:themeColor="hyperlink"/>
          <w:lang w:eastAsia="ko-KR"/>
        </w:rPr>
        <w:t xml:space="preserve"> </w:t>
      </w:r>
      <w:r w:rsidR="00FB7090">
        <w:rPr>
          <w:rFonts w:eastAsia="맑은 고딕" w:hint="eastAsia"/>
          <w:b/>
          <w:color w:val="005DBA" w:themeColor="hyperlink"/>
          <w:lang w:eastAsia="ko-KR"/>
        </w:rPr>
        <w:t>U</w:t>
      </w:r>
      <w:r w:rsidR="00FB7090">
        <w:rPr>
          <w:rFonts w:eastAsia="맑은 고딕"/>
          <w:b/>
          <w:color w:val="005DBA" w:themeColor="hyperlink"/>
          <w:lang w:eastAsia="ko-KR"/>
        </w:rPr>
        <w:t xml:space="preserve">nderstand how easy it is to develop app and create custom image </w:t>
      </w:r>
    </w:p>
    <w:p w14:paraId="33CCDED4" w14:textId="72ACAAA1" w:rsidR="00C97F4A" w:rsidRPr="00C97F4A" w:rsidRDefault="00C97F4A" w:rsidP="00D40C74">
      <w:pPr>
        <w:jc w:val="right"/>
        <w:rPr>
          <w:rFonts w:eastAsia="맑은 고딕"/>
          <w:color w:val="005DBA" w:themeColor="hyperlink"/>
          <w:u w:val="single"/>
          <w:lang w:eastAsia="ko-KR"/>
        </w:rPr>
      </w:pPr>
      <w:r>
        <w:rPr>
          <w:rFonts w:eastAsia="맑은 고딕"/>
          <w:lang w:eastAsia="ko-KR"/>
        </w:rPr>
        <w:t>Reference</w:t>
      </w:r>
      <w:r w:rsidR="00163BF1">
        <w:rPr>
          <w:rFonts w:eastAsia="맑은 고딕"/>
          <w:lang w:eastAsia="ko-KR"/>
        </w:rPr>
        <w:t xml:space="preserve">:  </w:t>
      </w:r>
      <w:r>
        <w:rPr>
          <w:rFonts w:eastAsia="맑은 고딕"/>
          <w:lang w:eastAsia="ko-KR"/>
        </w:rPr>
        <w:t>Adding Apps</w:t>
      </w:r>
      <w:r w:rsidRPr="00982CC4">
        <w:rPr>
          <w:rFonts w:eastAsia="맑은 고딕"/>
          <w:lang w:eastAsia="ko-KR"/>
        </w:rPr>
        <w:t xml:space="preserve"> </w:t>
      </w:r>
      <w:r w:rsidR="00B71534">
        <w:rPr>
          <w:rFonts w:eastAsia="맑은 고딕"/>
          <w:lang w:eastAsia="ko-KR"/>
        </w:rPr>
        <w:t>–</w:t>
      </w:r>
      <w:r w:rsidRPr="00982CC4">
        <w:rPr>
          <w:rFonts w:eastAsia="맑은 고딕"/>
          <w:lang w:eastAsia="ko-KR"/>
        </w:rPr>
        <w:t xml:space="preserve"> </w:t>
      </w:r>
      <w:hyperlink r:id="rId11" w:history="1">
        <w:r w:rsidR="00B71534">
          <w:rPr>
            <w:rStyle w:val="Hyperlink"/>
            <w:rFonts w:eastAsia="맑은 고딕"/>
            <w:lang w:eastAsia="ko-KR"/>
          </w:rPr>
          <w:t>Adding Apps</w:t>
        </w:r>
      </w:hyperlink>
    </w:p>
    <w:p w14:paraId="5092EFB2" w14:textId="6E954C5E" w:rsidR="00CD4BDB" w:rsidRDefault="007774FD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Enable </w:t>
      </w:r>
      <w:r w:rsidRPr="007774FD">
        <w:rPr>
          <w:rFonts w:eastAsia="맑은 고딕"/>
          <w:b/>
          <w:lang w:eastAsia="ko-KR"/>
        </w:rPr>
        <w:t>Developer mode</w:t>
      </w:r>
      <w:r>
        <w:rPr>
          <w:rFonts w:eastAsia="맑은 고딕"/>
          <w:lang w:eastAsia="ko-KR"/>
        </w:rPr>
        <w:t xml:space="preserve">, </w:t>
      </w:r>
      <w:r w:rsidR="00CD4BDB">
        <w:rPr>
          <w:rFonts w:eastAsia="맑은 고딕" w:hint="eastAsia"/>
          <w:lang w:eastAsia="ko-KR"/>
        </w:rPr>
        <w:t>S</w:t>
      </w:r>
      <w:r w:rsidR="00CD4BDB">
        <w:rPr>
          <w:rFonts w:eastAsia="맑은 고딕"/>
          <w:lang w:eastAsia="ko-KR"/>
        </w:rPr>
        <w:t xml:space="preserve">ettings -&gt; Update &amp; Security -&gt; Developer mode </w:t>
      </w:r>
    </w:p>
    <w:p w14:paraId="74BD359E" w14:textId="281534AF" w:rsidR="00D17714" w:rsidRDefault="00D1771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Launch Visual Studio 201</w:t>
      </w:r>
      <w:r w:rsidR="00603F35">
        <w:rPr>
          <w:rFonts w:eastAsia="맑은 고딕"/>
          <w:lang w:eastAsia="ko-KR"/>
        </w:rPr>
        <w:t>7</w:t>
      </w:r>
      <w:r>
        <w:rPr>
          <w:rFonts w:eastAsia="맑은 고딕"/>
          <w:lang w:eastAsia="ko-KR"/>
        </w:rPr>
        <w:t xml:space="preserve"> </w:t>
      </w:r>
    </w:p>
    <w:p w14:paraId="4996B4B2" w14:textId="7D99F118" w:rsidR="000F0DB2" w:rsidRDefault="009078DC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Go to File -&gt; New -&gt; Projects </w:t>
      </w:r>
      <w:r w:rsidR="00473486">
        <w:rPr>
          <w:rFonts w:eastAsia="맑은 고딕"/>
          <w:lang w:eastAsia="ko-KR"/>
        </w:rPr>
        <w:t>-&gt; Visual C# -&gt; Windows Universal -&gt; Blank App</w:t>
      </w:r>
      <w:r w:rsidR="005734A4">
        <w:rPr>
          <w:rFonts w:eastAsia="맑은 고딕"/>
          <w:lang w:eastAsia="ko-KR"/>
        </w:rPr>
        <w:t xml:space="preserve">, create new project name </w:t>
      </w:r>
    </w:p>
    <w:p w14:paraId="48D6DF6D" w14:textId="3B3D19CB" w:rsidR="005734A4" w:rsidRDefault="005734A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C</w:t>
      </w:r>
      <w:r>
        <w:rPr>
          <w:rFonts w:eastAsia="맑은 고딕"/>
          <w:lang w:eastAsia="ko-KR"/>
        </w:rPr>
        <w:t xml:space="preserve">reate new </w:t>
      </w:r>
      <w:r w:rsidR="006D5AAB">
        <w:rPr>
          <w:rFonts w:eastAsia="맑은 고딕"/>
          <w:lang w:eastAsia="ko-KR"/>
        </w:rPr>
        <w:t xml:space="preserve">project “Sample” and select </w:t>
      </w:r>
      <w:r w:rsidR="00EE7326">
        <w:rPr>
          <w:rFonts w:eastAsia="맑은 고딕"/>
          <w:lang w:eastAsia="ko-KR"/>
        </w:rPr>
        <w:t>target version “1809”</w:t>
      </w:r>
      <w:r w:rsidR="001908EF">
        <w:rPr>
          <w:rFonts w:eastAsia="맑은 고딕"/>
          <w:lang w:eastAsia="ko-KR"/>
        </w:rPr>
        <w:t xml:space="preserve"> and keep minimum version </w:t>
      </w:r>
      <w:r w:rsidR="001C7BF8">
        <w:rPr>
          <w:rFonts w:eastAsia="맑은 고딕"/>
          <w:lang w:eastAsia="ko-KR"/>
        </w:rPr>
        <w:t xml:space="preserve">to </w:t>
      </w:r>
      <w:r w:rsidR="001908EF">
        <w:rPr>
          <w:rFonts w:eastAsia="맑은 고딕"/>
          <w:lang w:eastAsia="ko-KR"/>
        </w:rPr>
        <w:t>default.</w:t>
      </w:r>
    </w:p>
    <w:p w14:paraId="7B2B5976" w14:textId="7AB6023B" w:rsidR="001908EF" w:rsidRDefault="001908EF" w:rsidP="001908EF">
      <w:pPr>
        <w:pStyle w:val="ListParagraph"/>
        <w:ind w:leftChars="0" w:left="40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[</w:t>
      </w:r>
      <w:r>
        <w:rPr>
          <w:rFonts w:eastAsia="맑은 고딕"/>
          <w:lang w:eastAsia="ko-KR"/>
        </w:rPr>
        <w:t xml:space="preserve">Note] </w:t>
      </w:r>
      <w:r w:rsidR="008C3614">
        <w:rPr>
          <w:rFonts w:eastAsia="맑은 고딕" w:hint="eastAsia"/>
          <w:lang w:eastAsia="ko-KR"/>
        </w:rPr>
        <w:t xml:space="preserve">if </w:t>
      </w:r>
      <w:r w:rsidR="008C3614">
        <w:rPr>
          <w:rFonts w:eastAsia="맑은 고딕"/>
          <w:lang w:eastAsia="ko-KR"/>
        </w:rPr>
        <w:t xml:space="preserve">you change the minimum to 1809 then you will not see appx </w:t>
      </w:r>
      <w:r w:rsidR="00BD3C58">
        <w:rPr>
          <w:rFonts w:eastAsia="맑은 고딕"/>
          <w:lang w:eastAsia="ko-KR"/>
        </w:rPr>
        <w:t xml:space="preserve">but </w:t>
      </w:r>
      <w:proofErr w:type="spellStart"/>
      <w:r w:rsidR="00BD3C58">
        <w:rPr>
          <w:rFonts w:eastAsia="맑은 고딕"/>
          <w:lang w:eastAsia="ko-KR"/>
        </w:rPr>
        <w:t>msix</w:t>
      </w:r>
      <w:proofErr w:type="spellEnd"/>
      <w:r w:rsidR="001A3301">
        <w:rPr>
          <w:rFonts w:eastAsia="맑은 고딕"/>
          <w:lang w:eastAsia="ko-KR"/>
        </w:rPr>
        <w:t xml:space="preserve">, so suggest </w:t>
      </w:r>
      <w:proofErr w:type="gramStart"/>
      <w:r w:rsidR="001A3301">
        <w:rPr>
          <w:rFonts w:eastAsia="맑은 고딕"/>
          <w:lang w:eastAsia="ko-KR"/>
        </w:rPr>
        <w:t>to keep</w:t>
      </w:r>
      <w:proofErr w:type="gramEnd"/>
      <w:r w:rsidR="001A3301">
        <w:rPr>
          <w:rFonts w:eastAsia="맑은 고딕"/>
          <w:lang w:eastAsia="ko-KR"/>
        </w:rPr>
        <w:t xml:space="preserve"> default for the lab. </w:t>
      </w:r>
    </w:p>
    <w:p w14:paraId="401B87F1" w14:textId="5B4336A8" w:rsidR="00EE7326" w:rsidRDefault="00593F55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S</w:t>
      </w:r>
      <w:r>
        <w:rPr>
          <w:rFonts w:eastAsia="맑은 고딕"/>
          <w:lang w:eastAsia="ko-KR"/>
        </w:rPr>
        <w:t xml:space="preserve">elect target platform to </w:t>
      </w:r>
      <w:r w:rsidRPr="00E87CFB">
        <w:rPr>
          <w:rFonts w:eastAsia="맑은 고딕"/>
          <w:b/>
          <w:lang w:eastAsia="ko-KR"/>
        </w:rPr>
        <w:t>AR</w:t>
      </w:r>
      <w:r w:rsidR="00AA3201" w:rsidRPr="00E87CFB">
        <w:rPr>
          <w:rFonts w:eastAsia="맑은 고딕"/>
          <w:b/>
          <w:lang w:eastAsia="ko-KR"/>
        </w:rPr>
        <w:t>M</w:t>
      </w:r>
      <w:r w:rsidR="00AA3201">
        <w:rPr>
          <w:rFonts w:eastAsia="맑은 고딕"/>
          <w:lang w:eastAsia="ko-KR"/>
        </w:rPr>
        <w:t xml:space="preserve">, optionally you can customize </w:t>
      </w:r>
      <w:r w:rsidR="006B0F89" w:rsidRPr="00E87CFB">
        <w:rPr>
          <w:rFonts w:eastAsia="맑은 고딕"/>
          <w:b/>
          <w:lang w:eastAsia="ko-KR"/>
        </w:rPr>
        <w:t>resolution</w:t>
      </w:r>
      <w:r w:rsidR="006B0F89">
        <w:rPr>
          <w:rFonts w:eastAsia="맑은 고딕"/>
          <w:lang w:eastAsia="ko-KR"/>
        </w:rPr>
        <w:t xml:space="preserve"> information </w:t>
      </w:r>
      <w:r w:rsidR="001D2CF7">
        <w:rPr>
          <w:rFonts w:eastAsia="맑은 고딕"/>
          <w:lang w:eastAsia="ko-KR"/>
        </w:rPr>
        <w:t xml:space="preserve">by double clicking </w:t>
      </w:r>
      <w:r w:rsidR="000E3B65">
        <w:rPr>
          <w:rFonts w:eastAsia="맑은 고딕"/>
          <w:lang w:eastAsia="ko-KR"/>
        </w:rPr>
        <w:t>the</w:t>
      </w:r>
      <w:r w:rsidR="006B0F89">
        <w:rPr>
          <w:rFonts w:eastAsia="맑은 고딕"/>
          <w:lang w:eastAsia="ko-KR"/>
        </w:rPr>
        <w:t xml:space="preserve"> </w:t>
      </w:r>
      <w:proofErr w:type="spellStart"/>
      <w:r w:rsidR="006B0F89">
        <w:rPr>
          <w:rFonts w:eastAsia="맑은 고딕"/>
          <w:lang w:eastAsia="ko-KR"/>
        </w:rPr>
        <w:t>MainPage.xaml</w:t>
      </w:r>
      <w:proofErr w:type="spellEnd"/>
      <w:r w:rsidR="001D2CF7">
        <w:rPr>
          <w:rFonts w:eastAsia="맑은 고딕"/>
          <w:lang w:eastAsia="ko-KR"/>
        </w:rPr>
        <w:t xml:space="preserve"> </w:t>
      </w:r>
      <w:r w:rsidR="000E3B65">
        <w:rPr>
          <w:rFonts w:eastAsia="맑은 고딕"/>
          <w:lang w:eastAsia="ko-KR"/>
        </w:rPr>
        <w:t xml:space="preserve">in Solution Explorer. </w:t>
      </w:r>
    </w:p>
    <w:p w14:paraId="6F4BA8AB" w14:textId="796B0AB0" w:rsidR="004D1824" w:rsidRPr="004D1824" w:rsidRDefault="004D1824" w:rsidP="004D1824">
      <w:pPr>
        <w:rPr>
          <w:rFonts w:eastAsia="맑은 고딕"/>
          <w:lang w:eastAsia="ko-KR"/>
        </w:rPr>
      </w:pPr>
      <w:r>
        <w:rPr>
          <w:rFonts w:eastAsia="맑은 고딕" w:hint="eastAsia"/>
          <w:noProof/>
          <w:lang w:eastAsia="ko-KR"/>
        </w:rPr>
        <w:drawing>
          <wp:inline distT="0" distB="0" distL="0" distR="0" wp14:anchorId="5E052197" wp14:editId="3392897A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D24C" w14:textId="2D53E64E" w:rsidR="00CD4BDB" w:rsidRDefault="00CD4BDB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E</w:t>
      </w:r>
      <w:r>
        <w:rPr>
          <w:rFonts w:eastAsia="맑은 고딕"/>
          <w:lang w:eastAsia="ko-KR"/>
        </w:rPr>
        <w:t xml:space="preserve">nable </w:t>
      </w:r>
      <w:proofErr w:type="gramStart"/>
      <w:r>
        <w:rPr>
          <w:rFonts w:eastAsia="맑은 고딕"/>
          <w:lang w:eastAsia="ko-KR"/>
        </w:rPr>
        <w:t xml:space="preserve">toolbox </w:t>
      </w:r>
      <w:r w:rsidR="00D9085E">
        <w:rPr>
          <w:rFonts w:eastAsia="맑은 고딕"/>
          <w:lang w:eastAsia="ko-KR"/>
        </w:rPr>
        <w:t xml:space="preserve"> with</w:t>
      </w:r>
      <w:proofErr w:type="gramEnd"/>
      <w:r w:rsidR="00D9085E">
        <w:rPr>
          <w:rFonts w:eastAsia="맑은 고딕"/>
          <w:lang w:eastAsia="ko-KR"/>
        </w:rPr>
        <w:t xml:space="preserve"> </w:t>
      </w:r>
      <w:r>
        <w:rPr>
          <w:rFonts w:eastAsia="맑은 고딕"/>
          <w:lang w:eastAsia="ko-KR"/>
        </w:rPr>
        <w:t>Ctrl + Alt + X or</w:t>
      </w:r>
      <w:r w:rsidR="00455003">
        <w:rPr>
          <w:rFonts w:eastAsia="맑은 고딕"/>
          <w:lang w:eastAsia="ko-KR"/>
        </w:rPr>
        <w:t xml:space="preserve"> goes to </w:t>
      </w:r>
      <w:r>
        <w:rPr>
          <w:rFonts w:eastAsia="맑은 고딕"/>
          <w:lang w:eastAsia="ko-KR"/>
        </w:rPr>
        <w:t xml:space="preserve">View -&gt; Toolbox , enable All XAML Controls </w:t>
      </w:r>
    </w:p>
    <w:p w14:paraId="6D92D9F3" w14:textId="58CFBCDE" w:rsidR="00CD4BDB" w:rsidRDefault="00CD4BDB" w:rsidP="00CD4BD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lastRenderedPageBreak/>
        <w:t xml:space="preserve">Select </w:t>
      </w:r>
      <w:proofErr w:type="spellStart"/>
      <w:r>
        <w:rPr>
          <w:rFonts w:eastAsia="맑은 고딕"/>
          <w:lang w:eastAsia="ko-KR"/>
        </w:rPr>
        <w:t>TextBox</w:t>
      </w:r>
      <w:proofErr w:type="spellEnd"/>
      <w:r>
        <w:rPr>
          <w:rFonts w:eastAsia="맑은 고딕"/>
          <w:lang w:eastAsia="ko-KR"/>
        </w:rPr>
        <w:t xml:space="preserve"> control and Put any text in UX page. You can customize text size in “Properties” box </w:t>
      </w:r>
    </w:p>
    <w:p w14:paraId="6CE1A099" w14:textId="0666971E" w:rsidR="00E44216" w:rsidRPr="00E44216" w:rsidRDefault="00E44216" w:rsidP="00E44216">
      <w:pPr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28C01B8A" wp14:editId="0D7F8DDC">
            <wp:extent cx="6305927" cy="2628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208" cy="26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EEA" w14:textId="71850400" w:rsidR="00915985" w:rsidRPr="00982CC4" w:rsidRDefault="00915985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B</w:t>
      </w:r>
      <w:r>
        <w:rPr>
          <w:rFonts w:eastAsia="맑은 고딕"/>
          <w:lang w:eastAsia="ko-KR"/>
        </w:rPr>
        <w:t xml:space="preserve">uild solution </w:t>
      </w:r>
    </w:p>
    <w:p w14:paraId="4830BF8A" w14:textId="78A7AC68" w:rsidR="000F0DB2" w:rsidRDefault="00FF4966" w:rsidP="002602DD">
      <w:pPr>
        <w:rPr>
          <w:rFonts w:eastAsia="맑은 고딕"/>
          <w:lang w:eastAsia="ko-KR"/>
        </w:rPr>
      </w:pPr>
      <w:r>
        <w:rPr>
          <w:rFonts w:eastAsia="맑은 고딕"/>
          <w:noProof/>
          <w:lang w:eastAsia="ko-KR"/>
        </w:rPr>
        <w:drawing>
          <wp:inline distT="0" distB="0" distL="0" distR="0" wp14:anchorId="6E337420" wp14:editId="6338ADC1">
            <wp:extent cx="4057650" cy="260756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25" cy="261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165E" w14:textId="77777777" w:rsidR="001B1190" w:rsidRDefault="001B1190" w:rsidP="002602DD">
      <w:pPr>
        <w:rPr>
          <w:rFonts w:eastAsia="맑은 고딕"/>
          <w:lang w:eastAsia="ko-KR"/>
        </w:rPr>
      </w:pPr>
    </w:p>
    <w:p w14:paraId="3196DF6F" w14:textId="68BC10BB" w:rsidR="00CD4BDB" w:rsidRPr="00CF47AF" w:rsidRDefault="00CD4BDB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b/>
          <w:lang w:eastAsia="ko-KR"/>
        </w:rPr>
      </w:pPr>
      <w:r>
        <w:rPr>
          <w:rFonts w:eastAsia="맑은 고딕" w:hint="eastAsia"/>
          <w:lang w:eastAsia="ko-KR"/>
        </w:rPr>
        <w:t>C</w:t>
      </w:r>
      <w:r>
        <w:rPr>
          <w:rFonts w:eastAsia="맑은 고딕"/>
          <w:lang w:eastAsia="ko-KR"/>
        </w:rPr>
        <w:t xml:space="preserve">onfirm our PC and RPi3 device is </w:t>
      </w:r>
      <w:r w:rsidR="00CF47AF" w:rsidRPr="00CF47AF">
        <w:rPr>
          <w:rFonts w:eastAsia="맑은 고딕"/>
          <w:b/>
          <w:lang w:eastAsia="ko-KR"/>
        </w:rPr>
        <w:t>under</w:t>
      </w:r>
      <w:r w:rsidRPr="00CF47AF">
        <w:rPr>
          <w:rFonts w:eastAsia="맑은 고딕"/>
          <w:b/>
          <w:lang w:eastAsia="ko-KR"/>
        </w:rPr>
        <w:t xml:space="preserve"> the same subnet </w:t>
      </w:r>
    </w:p>
    <w:p w14:paraId="475AA77D" w14:textId="11DAC0A2" w:rsidR="00EB6B0B" w:rsidRDefault="00D93F37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C</w:t>
      </w:r>
      <w:r>
        <w:rPr>
          <w:rFonts w:eastAsia="맑은 고딕"/>
          <w:lang w:eastAsia="ko-KR"/>
        </w:rPr>
        <w:t>onfigure Remote machine to deploy and debug</w:t>
      </w:r>
      <w:r w:rsidRPr="00CF47AF">
        <w:rPr>
          <w:rFonts w:eastAsia="맑은 고딕"/>
          <w:b/>
          <w:lang w:eastAsia="ko-KR"/>
        </w:rPr>
        <w:t xml:space="preserve">, Device -&gt; </w:t>
      </w:r>
      <w:r w:rsidR="00F30656" w:rsidRPr="00CF47AF">
        <w:rPr>
          <w:rFonts w:eastAsia="맑은 고딕"/>
          <w:b/>
          <w:lang w:eastAsia="ko-KR"/>
        </w:rPr>
        <w:t>Remote Machine</w:t>
      </w:r>
      <w:r w:rsidR="00DF55ED">
        <w:rPr>
          <w:rFonts w:eastAsia="맑은 고딕"/>
          <w:lang w:eastAsia="ko-KR"/>
        </w:rPr>
        <w:t xml:space="preserve">, or </w:t>
      </w:r>
      <w:r w:rsidR="00DF55ED" w:rsidRPr="00CF47AF">
        <w:rPr>
          <w:rFonts w:eastAsia="맑은 고딕"/>
          <w:b/>
          <w:lang w:eastAsia="ko-KR"/>
        </w:rPr>
        <w:t>Solution Explorer -&gt;</w:t>
      </w:r>
      <w:r w:rsidR="00E91926" w:rsidRPr="00CF47AF">
        <w:rPr>
          <w:rFonts w:eastAsia="맑은 고딕"/>
          <w:b/>
          <w:lang w:eastAsia="ko-KR"/>
        </w:rPr>
        <w:t xml:space="preserve"> Property -&gt; Debug -&gt; </w:t>
      </w:r>
      <w:r w:rsidR="00DF55ED" w:rsidRPr="00CF47AF">
        <w:rPr>
          <w:rFonts w:eastAsia="맑은 고딕"/>
          <w:b/>
          <w:lang w:eastAsia="ko-KR"/>
        </w:rPr>
        <w:t xml:space="preserve">  </w:t>
      </w:r>
      <w:r w:rsidR="004C5842" w:rsidRPr="00CF47AF">
        <w:rPr>
          <w:rFonts w:eastAsia="맑은 고딕"/>
          <w:b/>
          <w:lang w:eastAsia="ko-KR"/>
        </w:rPr>
        <w:t xml:space="preserve">Remote machine -&gt; </w:t>
      </w:r>
      <w:r w:rsidR="00CD4BDB" w:rsidRPr="00CF47AF">
        <w:rPr>
          <w:rFonts w:eastAsia="맑은 고딕"/>
          <w:b/>
          <w:lang w:eastAsia="ko-KR"/>
        </w:rPr>
        <w:t>Find</w:t>
      </w:r>
      <w:r w:rsidR="00CD4BDB">
        <w:rPr>
          <w:rFonts w:eastAsia="맑은 고딕"/>
          <w:lang w:eastAsia="ko-KR"/>
        </w:rPr>
        <w:t xml:space="preserve">, select your device </w:t>
      </w:r>
      <w:r w:rsidR="004C5842">
        <w:rPr>
          <w:rFonts w:eastAsia="맑은 고딕"/>
          <w:lang w:eastAsia="ko-KR"/>
        </w:rPr>
        <w:t xml:space="preserve">name or IP address. </w:t>
      </w:r>
    </w:p>
    <w:p w14:paraId="6CDAA55D" w14:textId="0785D34F" w:rsidR="005461FE" w:rsidRDefault="00325E56" w:rsidP="00F82842">
      <w:pPr>
        <w:rPr>
          <w:rFonts w:eastAsia="맑은 고딕"/>
          <w:lang w:eastAsia="ko-KR"/>
        </w:rPr>
      </w:pPr>
      <w:r>
        <w:rPr>
          <w:rFonts w:eastAsia="맑은 고딕"/>
          <w:noProof/>
          <w:lang w:eastAsia="ko-KR"/>
        </w:rPr>
        <w:lastRenderedPageBreak/>
        <w:drawing>
          <wp:inline distT="0" distB="0" distL="0" distR="0" wp14:anchorId="40D0DD8A" wp14:editId="3B6AB3F0">
            <wp:extent cx="5934075" cy="3886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B822" w14:textId="396DB9C8" w:rsidR="00EF71C7" w:rsidRDefault="00EF71C7" w:rsidP="00F82842">
      <w:pPr>
        <w:rPr>
          <w:rFonts w:eastAsia="맑은 고딕"/>
          <w:lang w:eastAsia="ko-KR"/>
        </w:rPr>
      </w:pPr>
      <w:r w:rsidRPr="00B629D8">
        <w:rPr>
          <w:rFonts w:eastAsia="맑은 고딕" w:hint="eastAsia"/>
          <w:b/>
          <w:lang w:eastAsia="ko-KR"/>
        </w:rPr>
        <w:t>[</w:t>
      </w:r>
      <w:r w:rsidRPr="00B629D8">
        <w:rPr>
          <w:rFonts w:eastAsia="맑은 고딕"/>
          <w:b/>
          <w:lang w:eastAsia="ko-KR"/>
        </w:rPr>
        <w:t>Note</w:t>
      </w:r>
      <w:r>
        <w:rPr>
          <w:rFonts w:eastAsia="맑은 고딕"/>
          <w:lang w:eastAsia="ko-KR"/>
        </w:rPr>
        <w:t xml:space="preserve">] If you don’t see the list then you can just put the IP address directly </w:t>
      </w:r>
    </w:p>
    <w:p w14:paraId="212FB0A6" w14:textId="66813928" w:rsidR="00865D9D" w:rsidRPr="00F82842" w:rsidRDefault="00EC195F" w:rsidP="00F82842">
      <w:pPr>
        <w:rPr>
          <w:rFonts w:eastAsia="맑은 고딕"/>
          <w:lang w:eastAsia="ko-KR"/>
        </w:rPr>
      </w:pPr>
      <w:r>
        <w:rPr>
          <w:rFonts w:eastAsia="맑은 고딕"/>
          <w:noProof/>
          <w:lang w:eastAsia="ko-KR"/>
        </w:rPr>
        <w:drawing>
          <wp:inline distT="0" distB="0" distL="0" distR="0" wp14:anchorId="24779FDC" wp14:editId="779F94AA">
            <wp:extent cx="561975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367B" w14:textId="77777777" w:rsidR="0043593F" w:rsidRPr="0043593F" w:rsidRDefault="0043593F" w:rsidP="0043593F">
      <w:pPr>
        <w:rPr>
          <w:rFonts w:eastAsia="맑은 고딕"/>
          <w:lang w:eastAsia="ko-KR"/>
        </w:rPr>
      </w:pPr>
    </w:p>
    <w:p w14:paraId="3A613A7B" w14:textId="3FA8BD47" w:rsidR="00865D9D" w:rsidRDefault="00865D9D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lastRenderedPageBreak/>
        <w:t>P</w:t>
      </w:r>
      <w:r>
        <w:rPr>
          <w:rFonts w:eastAsia="맑은 고딕"/>
          <w:lang w:eastAsia="ko-KR"/>
        </w:rPr>
        <w:t xml:space="preserve">ress </w:t>
      </w:r>
      <w:r w:rsidRPr="00EC195F">
        <w:rPr>
          <w:rFonts w:eastAsia="맑은 고딕"/>
          <w:b/>
          <w:lang w:eastAsia="ko-KR"/>
        </w:rPr>
        <w:t>F5</w:t>
      </w:r>
      <w:r>
        <w:rPr>
          <w:rFonts w:eastAsia="맑은 고딕"/>
          <w:lang w:eastAsia="ko-KR"/>
        </w:rPr>
        <w:t xml:space="preserve"> or click </w:t>
      </w:r>
      <w:r w:rsidRPr="00E15CEB">
        <w:rPr>
          <w:rFonts w:eastAsia="맑은 고딕"/>
          <w:b/>
          <w:lang w:eastAsia="ko-KR"/>
        </w:rPr>
        <w:t>“Remote Machine”</w:t>
      </w:r>
      <w:r>
        <w:rPr>
          <w:rFonts w:eastAsia="맑은 고딕"/>
          <w:lang w:eastAsia="ko-KR"/>
        </w:rPr>
        <w:t xml:space="preserve"> for debugging</w:t>
      </w:r>
    </w:p>
    <w:p w14:paraId="01F621EB" w14:textId="56DFEE4D" w:rsidR="0043593F" w:rsidRPr="0043593F" w:rsidRDefault="0043593F" w:rsidP="0043593F">
      <w:pPr>
        <w:rPr>
          <w:rFonts w:eastAsia="맑은 고딕"/>
          <w:lang w:eastAsia="ko-KR"/>
        </w:rPr>
      </w:pPr>
      <w:r w:rsidRPr="00F82842">
        <w:rPr>
          <w:noProof/>
        </w:rPr>
        <w:drawing>
          <wp:anchor distT="0" distB="0" distL="114300" distR="114300" simplePos="0" relativeHeight="251669504" behindDoc="0" locked="0" layoutInCell="1" allowOverlap="1" wp14:anchorId="67C5D23E" wp14:editId="761A8C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3482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E198C" w14:textId="4F9127B3" w:rsidR="002F4521" w:rsidRPr="002F4521" w:rsidRDefault="00D42D97" w:rsidP="002F4521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To stop debugging, </w:t>
      </w:r>
      <w:r w:rsidR="00C63A86">
        <w:rPr>
          <w:rFonts w:eastAsia="맑은 고딕"/>
          <w:lang w:eastAsia="ko-KR"/>
        </w:rPr>
        <w:t>p</w:t>
      </w:r>
      <w:r w:rsidR="00865D9D">
        <w:rPr>
          <w:rFonts w:eastAsia="맑은 고딕"/>
          <w:lang w:eastAsia="ko-KR"/>
        </w:rPr>
        <w:t xml:space="preserve">ress </w:t>
      </w:r>
      <w:r w:rsidR="00865D9D" w:rsidRPr="00D42D97">
        <w:rPr>
          <w:rFonts w:eastAsia="맑은 고딕"/>
          <w:b/>
          <w:lang w:eastAsia="ko-KR"/>
        </w:rPr>
        <w:t>Sh</w:t>
      </w:r>
      <w:r w:rsidR="00F36E3D" w:rsidRPr="00D42D97">
        <w:rPr>
          <w:rFonts w:eastAsia="맑은 고딕"/>
          <w:b/>
          <w:lang w:eastAsia="ko-KR"/>
        </w:rPr>
        <w:t>i</w:t>
      </w:r>
      <w:r w:rsidR="00865D9D" w:rsidRPr="00D42D97">
        <w:rPr>
          <w:rFonts w:eastAsia="맑은 고딕"/>
          <w:b/>
          <w:lang w:eastAsia="ko-KR"/>
        </w:rPr>
        <w:t>ft + F5</w:t>
      </w:r>
    </w:p>
    <w:p w14:paraId="19A898F7" w14:textId="23057BDC" w:rsidR="00F36E3D" w:rsidRPr="00F36E3D" w:rsidRDefault="00F36E3D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 w:rsidRPr="00F36E3D">
        <w:rPr>
          <w:rFonts w:eastAsia="맑은 고딕"/>
          <w:lang w:eastAsia="ko-KR"/>
        </w:rPr>
        <w:t xml:space="preserve">In Visual Studio, </w:t>
      </w:r>
      <w:r w:rsidR="00FB42C8">
        <w:rPr>
          <w:rFonts w:eastAsia="맑은 고딕"/>
          <w:lang w:eastAsia="ko-KR"/>
        </w:rPr>
        <w:t>to create</w:t>
      </w:r>
      <w:r w:rsidRPr="00F36E3D">
        <w:rPr>
          <w:rFonts w:eastAsia="맑은 고딕"/>
          <w:lang w:eastAsia="ko-KR"/>
        </w:rPr>
        <w:t xml:space="preserve"> your application as an Appx package. This is done by </w:t>
      </w:r>
      <w:r w:rsidRPr="00FB42C8">
        <w:rPr>
          <w:rFonts w:eastAsia="맑은 고딕"/>
          <w:b/>
          <w:lang w:eastAsia="ko-KR"/>
        </w:rPr>
        <w:t>clicking Project &gt; Store &gt; Create App Packages &gt; I want to Create Packages for Sideloading &gt; Next</w:t>
      </w:r>
    </w:p>
    <w:p w14:paraId="647DC38F" w14:textId="3FDC5DE6" w:rsidR="00F36E3D" w:rsidRDefault="00F36E3D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 w:rsidRPr="00F36E3D">
        <w:rPr>
          <w:rFonts w:eastAsia="맑은 고딕"/>
          <w:lang w:eastAsia="ko-KR"/>
        </w:rPr>
        <w:t xml:space="preserve">Select </w:t>
      </w:r>
      <w:r w:rsidRPr="00C63A86">
        <w:rPr>
          <w:rFonts w:eastAsia="맑은 고딕"/>
          <w:b/>
          <w:lang w:eastAsia="ko-KR"/>
        </w:rPr>
        <w:t>Generate app bundle</w:t>
      </w:r>
      <w:r w:rsidRPr="00F36E3D">
        <w:rPr>
          <w:rFonts w:eastAsia="맑은 고딕"/>
          <w:lang w:eastAsia="ko-KR"/>
        </w:rPr>
        <w:t xml:space="preserve">: </w:t>
      </w:r>
      <w:r w:rsidRPr="00C63A86">
        <w:rPr>
          <w:rFonts w:eastAsia="맑은 고딕"/>
          <w:b/>
          <w:lang w:eastAsia="ko-KR"/>
        </w:rPr>
        <w:t>Never</w:t>
      </w:r>
      <w:r w:rsidR="00EF71C7">
        <w:rPr>
          <w:rFonts w:eastAsia="맑은 고딕"/>
          <w:lang w:eastAsia="ko-KR"/>
        </w:rPr>
        <w:t xml:space="preserve">, </w:t>
      </w:r>
      <w:r w:rsidR="00E377B1">
        <w:rPr>
          <w:rFonts w:eastAsia="맑은 고딕"/>
          <w:lang w:eastAsia="ko-KR"/>
        </w:rPr>
        <w:t xml:space="preserve">and select </w:t>
      </w:r>
      <w:r w:rsidR="00E377B1" w:rsidRPr="00C63A86">
        <w:rPr>
          <w:rFonts w:eastAsia="맑은 고딕"/>
          <w:b/>
          <w:lang w:eastAsia="ko-KR"/>
        </w:rPr>
        <w:t>ARM</w:t>
      </w:r>
      <w:r w:rsidR="00E377B1">
        <w:rPr>
          <w:rFonts w:eastAsia="맑은 고딕"/>
          <w:lang w:eastAsia="ko-KR"/>
        </w:rPr>
        <w:t xml:space="preserve"> only</w:t>
      </w:r>
      <w:r w:rsidR="00FB42C8">
        <w:rPr>
          <w:rFonts w:eastAsia="맑은 고딕"/>
          <w:lang w:eastAsia="ko-KR"/>
        </w:rPr>
        <w:t xml:space="preserve"> as we only target ARM device </w:t>
      </w:r>
    </w:p>
    <w:p w14:paraId="1B6E8875" w14:textId="0EA7BF8F" w:rsidR="002F4521" w:rsidRPr="00F36E3D" w:rsidRDefault="002F4521" w:rsidP="002F4521">
      <w:pPr>
        <w:pStyle w:val="ListParagraph"/>
        <w:ind w:leftChars="0" w:left="400"/>
        <w:rPr>
          <w:rFonts w:eastAsia="맑은 고딕"/>
          <w:lang w:eastAsia="ko-KR"/>
        </w:rPr>
      </w:pPr>
      <w:r>
        <w:rPr>
          <w:rFonts w:eastAsia="맑은 고딕" w:hint="eastAsia"/>
          <w:noProof/>
          <w:lang w:eastAsia="ko-KR"/>
        </w:rPr>
        <w:drawing>
          <wp:inline distT="0" distB="0" distL="0" distR="0" wp14:anchorId="468947B4" wp14:editId="3C16F44C">
            <wp:extent cx="485775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FA59" w14:textId="18DF572E" w:rsidR="0043593F" w:rsidRDefault="00F36E3D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 w:rsidRPr="00F36E3D">
        <w:rPr>
          <w:rFonts w:eastAsia="맑은 고딕"/>
          <w:lang w:eastAsia="ko-KR"/>
        </w:rPr>
        <w:t xml:space="preserve">Click </w:t>
      </w:r>
      <w:r w:rsidRPr="00FB42C8">
        <w:rPr>
          <w:rFonts w:eastAsia="맑은 고딕"/>
          <w:b/>
          <w:lang w:eastAsia="ko-KR"/>
        </w:rPr>
        <w:t>Create</w:t>
      </w:r>
      <w:r w:rsidR="00E8599E">
        <w:rPr>
          <w:rFonts w:eastAsia="맑은 고딕" w:hint="eastAsia"/>
          <w:lang w:eastAsia="ko-KR"/>
        </w:rPr>
        <w:t xml:space="preserve"> </w:t>
      </w:r>
      <w:r w:rsidR="00E8599E">
        <w:rPr>
          <w:rFonts w:eastAsia="맑은 고딕"/>
          <w:lang w:eastAsia="ko-KR"/>
        </w:rPr>
        <w:t xml:space="preserve"> </w:t>
      </w:r>
    </w:p>
    <w:p w14:paraId="4B2043D2" w14:textId="112E8488" w:rsidR="00A17F4A" w:rsidRDefault="00A17F4A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A</w:t>
      </w:r>
      <w:r>
        <w:rPr>
          <w:rFonts w:eastAsia="맑은 고딕"/>
          <w:lang w:eastAsia="ko-KR"/>
        </w:rPr>
        <w:t xml:space="preserve">fter completing package completion, you can </w:t>
      </w:r>
      <w:r w:rsidR="00654095">
        <w:rPr>
          <w:rFonts w:eastAsia="맑은 고딕"/>
          <w:lang w:eastAsia="ko-KR"/>
        </w:rPr>
        <w:t xml:space="preserve">access the package </w:t>
      </w:r>
    </w:p>
    <w:p w14:paraId="0FCF571E" w14:textId="6FF13373" w:rsidR="008D1227" w:rsidRPr="008D1227" w:rsidRDefault="008D1227" w:rsidP="00585B3B">
      <w:pPr>
        <w:pStyle w:val="ListParagraph"/>
        <w:numPr>
          <w:ilvl w:val="0"/>
          <w:numId w:val="12"/>
        </w:numPr>
        <w:ind w:leftChars="0"/>
        <w:rPr>
          <w:rFonts w:eastAsia="맑은 고딕"/>
          <w:lang w:eastAsia="ko-KR"/>
        </w:rPr>
      </w:pPr>
      <w:r w:rsidRPr="008D1227">
        <w:rPr>
          <w:rFonts w:eastAsia="맑은 고딕"/>
          <w:lang w:eastAsia="ko-KR"/>
        </w:rPr>
        <w:lastRenderedPageBreak/>
        <w:t xml:space="preserve">Open </w:t>
      </w:r>
      <w:r w:rsidRPr="005E1278">
        <w:rPr>
          <w:rFonts w:eastAsia="맑은 고딕"/>
          <w:b/>
          <w:lang w:eastAsia="ko-KR"/>
        </w:rPr>
        <w:t>IoTCorePShell.cmd</w:t>
      </w:r>
      <w:r w:rsidR="0080380C">
        <w:rPr>
          <w:rFonts w:eastAsia="맑은 고딕"/>
          <w:lang w:eastAsia="ko-KR"/>
        </w:rPr>
        <w:t xml:space="preserve"> from your</w:t>
      </w:r>
      <w:r w:rsidR="005E1278">
        <w:rPr>
          <w:rFonts w:eastAsia="맑은 고딕"/>
          <w:lang w:eastAsia="ko-KR"/>
        </w:rPr>
        <w:t xml:space="preserve"> </w:t>
      </w:r>
      <w:r w:rsidR="0080380C">
        <w:rPr>
          <w:rFonts w:eastAsia="맑은 고딕"/>
          <w:lang w:eastAsia="ko-KR"/>
        </w:rPr>
        <w:t>Workspace</w:t>
      </w:r>
      <w:r w:rsidRPr="008D1227">
        <w:rPr>
          <w:rFonts w:eastAsia="맑은 고딕"/>
          <w:lang w:eastAsia="ko-KR"/>
        </w:rPr>
        <w:t>.</w:t>
      </w:r>
      <w:r w:rsidR="0080380C">
        <w:rPr>
          <w:rFonts w:eastAsia="맑은 고딕"/>
          <w:lang w:eastAsia="ko-KR"/>
        </w:rPr>
        <w:t xml:space="preserve"> </w:t>
      </w:r>
      <w:r w:rsidRPr="008D1227">
        <w:rPr>
          <w:rFonts w:eastAsia="맑은 고딕"/>
          <w:lang w:eastAsia="ko-KR"/>
        </w:rPr>
        <w:t xml:space="preserve"> It should prompt you to run as an administrator.</w:t>
      </w:r>
    </w:p>
    <w:p w14:paraId="5472CBA4" w14:textId="04206741" w:rsidR="00E8599E" w:rsidRDefault="00FC4759" w:rsidP="00585B3B">
      <w:pPr>
        <w:pStyle w:val="ListParagraph"/>
        <w:numPr>
          <w:ilvl w:val="0"/>
          <w:numId w:val="13"/>
        </w:numPr>
        <w:ind w:leftChars="0"/>
        <w:rPr>
          <w:rFonts w:eastAsia="맑은 고딕"/>
          <w:lang w:eastAsia="ko-KR"/>
        </w:rPr>
      </w:pPr>
      <w:r w:rsidRPr="007D4A0B">
        <w:rPr>
          <w:rFonts w:eastAsia="맑은 고딕"/>
          <w:lang w:eastAsia="ko-KR"/>
        </w:rPr>
        <w:t>Create the package for your Appx by using Add-</w:t>
      </w:r>
      <w:proofErr w:type="spellStart"/>
      <w:r w:rsidRPr="007D4A0B">
        <w:rPr>
          <w:rFonts w:eastAsia="맑은 고딕"/>
          <w:lang w:eastAsia="ko-KR"/>
        </w:rPr>
        <w:t>IoTAppxPackage</w:t>
      </w:r>
      <w:proofErr w:type="spellEnd"/>
      <w:r w:rsidRPr="007D4A0B">
        <w:rPr>
          <w:rFonts w:eastAsia="맑은 고딕"/>
          <w:lang w:eastAsia="ko-KR"/>
        </w:rPr>
        <w:t>. In our example, the command is as follows:</w:t>
      </w:r>
    </w:p>
    <w:p w14:paraId="45A93873" w14:textId="0B009E08" w:rsidR="00F06D0C" w:rsidRDefault="00F06D0C" w:rsidP="00F06D0C">
      <w:pPr>
        <w:pStyle w:val="ListParagraph"/>
        <w:ind w:leftChars="0" w:left="400"/>
        <w:rPr>
          <w:rFonts w:eastAsia="맑은 고딕"/>
          <w:i/>
          <w:sz w:val="20"/>
          <w:lang w:eastAsia="ko-KR"/>
        </w:rPr>
      </w:pPr>
      <w:r w:rsidRPr="00A1504A">
        <w:rPr>
          <w:rFonts w:eastAsia="맑은 고딕"/>
          <w:i/>
          <w:sz w:val="20"/>
          <w:lang w:eastAsia="ko-KR"/>
        </w:rPr>
        <w:t>Add-</w:t>
      </w:r>
      <w:proofErr w:type="spellStart"/>
      <w:r w:rsidRPr="00A1504A">
        <w:rPr>
          <w:rFonts w:eastAsia="맑은 고딕"/>
          <w:i/>
          <w:sz w:val="20"/>
          <w:lang w:eastAsia="ko-KR"/>
        </w:rPr>
        <w:t>IoTAppxPackage</w:t>
      </w:r>
      <w:proofErr w:type="spellEnd"/>
      <w:r w:rsidRPr="00A1504A">
        <w:rPr>
          <w:rFonts w:eastAsia="맑은 고딕"/>
          <w:i/>
          <w:sz w:val="20"/>
          <w:lang w:eastAsia="ko-KR"/>
        </w:rPr>
        <w:t xml:space="preserve"> C:\Users</w:t>
      </w:r>
      <w:r w:rsidR="0078778B">
        <w:rPr>
          <w:rFonts w:eastAsia="맑은 고딕"/>
          <w:i/>
          <w:sz w:val="20"/>
          <w:lang w:eastAsia="ko-KR"/>
        </w:rPr>
        <w:t>\...</w:t>
      </w:r>
      <w:r w:rsidRPr="00A1504A">
        <w:rPr>
          <w:rFonts w:eastAsia="맑은 고딕"/>
          <w:i/>
          <w:sz w:val="20"/>
          <w:lang w:eastAsia="ko-KR"/>
        </w:rPr>
        <w:t xml:space="preserve">\Sample_1.0.1.0_ARM_Debug_Test\Sample_1.0.1.0_ARM_Debug.appx </w:t>
      </w:r>
      <w:proofErr w:type="spellStart"/>
      <w:r w:rsidRPr="0078778B">
        <w:rPr>
          <w:rFonts w:eastAsia="맑은 고딕"/>
          <w:b/>
          <w:i/>
          <w:sz w:val="20"/>
          <w:lang w:eastAsia="ko-KR"/>
        </w:rPr>
        <w:t>fga</w:t>
      </w:r>
      <w:proofErr w:type="spellEnd"/>
      <w:r w:rsidRPr="00A1504A">
        <w:rPr>
          <w:rFonts w:eastAsia="맑은 고딕"/>
          <w:i/>
          <w:sz w:val="20"/>
          <w:lang w:eastAsia="ko-KR"/>
        </w:rPr>
        <w:t xml:space="preserve"> APPX.SAMPLE</w:t>
      </w:r>
    </w:p>
    <w:p w14:paraId="5945785C" w14:textId="0064FF6E" w:rsidR="0078778B" w:rsidRDefault="0078778B" w:rsidP="00F06D0C">
      <w:pPr>
        <w:pStyle w:val="ListParagraph"/>
        <w:ind w:leftChars="0" w:left="400"/>
        <w:rPr>
          <w:rFonts w:eastAsia="맑은 고딕"/>
          <w:i/>
          <w:sz w:val="20"/>
          <w:lang w:eastAsia="ko-KR"/>
        </w:rPr>
      </w:pPr>
      <w:r>
        <w:rPr>
          <w:rFonts w:eastAsia="맑은 고딕"/>
          <w:i/>
          <w:noProof/>
          <w:sz w:val="20"/>
          <w:lang w:eastAsia="ko-KR"/>
        </w:rPr>
        <w:drawing>
          <wp:inline distT="0" distB="0" distL="0" distR="0" wp14:anchorId="5C5CD17D" wp14:editId="75BFD179">
            <wp:extent cx="6035675" cy="14382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67A70" w14:textId="4DA079F2" w:rsidR="00D826ED" w:rsidRDefault="00D826ED" w:rsidP="00D826ED">
      <w:pPr>
        <w:ind w:left="400"/>
        <w:rPr>
          <w:rFonts w:eastAsia="맑은 고딕"/>
          <w:lang w:eastAsia="ko-KR"/>
        </w:rPr>
      </w:pPr>
      <w:r w:rsidRPr="00FA3241">
        <w:rPr>
          <w:rFonts w:eastAsia="맑은 고딕"/>
          <w:b/>
          <w:lang w:eastAsia="ko-KR"/>
        </w:rPr>
        <w:t>[</w:t>
      </w:r>
      <w:r w:rsidR="00FA3241" w:rsidRPr="00FA3241">
        <w:rPr>
          <w:rFonts w:eastAsia="맑은 고딕"/>
          <w:b/>
          <w:lang w:eastAsia="ko-KR"/>
        </w:rPr>
        <w:t>Note]</w:t>
      </w:r>
      <w:r w:rsidRPr="00AA1E63">
        <w:rPr>
          <w:rFonts w:eastAsia="맑은 고딕"/>
          <w:lang w:eastAsia="ko-KR"/>
        </w:rPr>
        <w:t xml:space="preserve"> The </w:t>
      </w:r>
      <w:proofErr w:type="spellStart"/>
      <w:r w:rsidRPr="00C573E4">
        <w:rPr>
          <w:rFonts w:eastAsia="맑은 고딕"/>
          <w:b/>
          <w:lang w:eastAsia="ko-KR"/>
        </w:rPr>
        <w:t>fga</w:t>
      </w:r>
      <w:proofErr w:type="spellEnd"/>
      <w:r w:rsidRPr="00AA1E63">
        <w:rPr>
          <w:rFonts w:eastAsia="맑은 고딕"/>
          <w:lang w:eastAsia="ko-KR"/>
        </w:rPr>
        <w:t xml:space="preserve"> parameter indicates the Appx file is a foreground application. If you specify your package as a background application (with the </w:t>
      </w:r>
      <w:proofErr w:type="spellStart"/>
      <w:r w:rsidRPr="0078778B">
        <w:rPr>
          <w:rFonts w:eastAsia="맑은 고딕"/>
          <w:b/>
          <w:lang w:eastAsia="ko-KR"/>
        </w:rPr>
        <w:t>bga</w:t>
      </w:r>
      <w:proofErr w:type="spellEnd"/>
      <w:r w:rsidRPr="00AA1E63">
        <w:rPr>
          <w:rFonts w:eastAsia="맑은 고딕"/>
          <w:lang w:eastAsia="ko-KR"/>
        </w:rPr>
        <w:t xml:space="preserve"> parameter) and have no other foreground applications in the image, the system will get stuck when booting up (displays a spinner indefinitely).</w:t>
      </w:r>
    </w:p>
    <w:p w14:paraId="095E637A" w14:textId="17E5EBFD" w:rsidR="00AA1E63" w:rsidRPr="0049341F" w:rsidRDefault="00FA3241" w:rsidP="00FA3241">
      <w:pPr>
        <w:pStyle w:val="ListParagraph"/>
        <w:ind w:leftChars="0" w:left="400"/>
        <w:rPr>
          <w:rFonts w:eastAsia="맑은 고딕"/>
          <w:lang w:eastAsia="ko-KR"/>
        </w:rPr>
      </w:pPr>
      <w:r w:rsidRPr="00FA3241">
        <w:rPr>
          <w:rFonts w:eastAsia="맑은 고딕"/>
          <w:b/>
          <w:lang w:eastAsia="ko-KR"/>
        </w:rPr>
        <w:t>[Note]</w:t>
      </w:r>
      <w:r w:rsidR="00AE7383" w:rsidRPr="00B223F0">
        <w:rPr>
          <w:rFonts w:eastAsia="맑은 고딕"/>
          <w:lang w:eastAsia="ko-KR"/>
        </w:rPr>
        <w:t xml:space="preserve">Be aware that if your Appx has </w:t>
      </w:r>
      <w:r w:rsidR="00AE7383" w:rsidRPr="00B223F0">
        <w:rPr>
          <w:rFonts w:eastAsia="맑은 고딕"/>
          <w:b/>
          <w:lang w:eastAsia="ko-KR"/>
        </w:rPr>
        <w:t>dependencies</w:t>
      </w:r>
      <w:r w:rsidR="00AE7383" w:rsidRPr="00B223F0">
        <w:rPr>
          <w:rFonts w:eastAsia="맑은 고딕"/>
          <w:lang w:eastAsia="ko-KR"/>
        </w:rPr>
        <w:t xml:space="preserve"> you will need the Dependencies subdirectory to be present in the same location as your Appx when you run this command. </w:t>
      </w:r>
      <w:r>
        <w:rPr>
          <w:rFonts w:eastAsia="맑은 고딕"/>
          <w:lang w:eastAsia="ko-KR"/>
        </w:rPr>
        <w:t xml:space="preserve">If </w:t>
      </w:r>
      <w:proofErr w:type="gramStart"/>
      <w:r>
        <w:rPr>
          <w:rFonts w:eastAsia="맑은 고딕"/>
          <w:lang w:eastAsia="ko-KR"/>
        </w:rPr>
        <w:t>not</w:t>
      </w:r>
      <w:proofErr w:type="gramEnd"/>
      <w:r>
        <w:rPr>
          <w:rFonts w:eastAsia="맑은 고딕"/>
          <w:lang w:eastAsia="ko-KR"/>
        </w:rPr>
        <w:t xml:space="preserve"> then</w:t>
      </w:r>
      <w:r w:rsidR="00AE7383" w:rsidRPr="00B223F0">
        <w:rPr>
          <w:rFonts w:eastAsia="맑은 고딕"/>
          <w:lang w:eastAsia="ko-KR"/>
        </w:rPr>
        <w:t xml:space="preserve"> this will result in errors when you build your FFU image.</w:t>
      </w:r>
      <w:r w:rsidR="00B223F0">
        <w:rPr>
          <w:rFonts w:eastAsia="맑은 고딕"/>
          <w:lang w:eastAsia="ko-KR"/>
        </w:rPr>
        <w:t xml:space="preserve"> </w:t>
      </w:r>
    </w:p>
    <w:p w14:paraId="419ACB71" w14:textId="6E9ED613" w:rsidR="00EE0581" w:rsidRPr="008D49EE" w:rsidRDefault="00EE0581" w:rsidP="00585B3B">
      <w:pPr>
        <w:pStyle w:val="ListParagraph"/>
        <w:numPr>
          <w:ilvl w:val="0"/>
          <w:numId w:val="13"/>
        </w:numPr>
        <w:ind w:leftChars="0"/>
        <w:rPr>
          <w:rFonts w:eastAsia="맑은 고딕"/>
          <w:lang w:eastAsia="ko-KR"/>
        </w:rPr>
      </w:pPr>
      <w:r w:rsidRPr="0049341F">
        <w:rPr>
          <w:rFonts w:cs="Segoe UI"/>
          <w:color w:val="24292E"/>
          <w:shd w:val="clear" w:color="auto" w:fill="FFFFFF"/>
        </w:rPr>
        <w:t xml:space="preserve">From </w:t>
      </w:r>
      <w:r w:rsidRPr="008D49EE">
        <w:rPr>
          <w:rStyle w:val="Strong"/>
          <w:rFonts w:cs="Segoe UI"/>
          <w:b w:val="0"/>
          <w:color w:val="24292E"/>
        </w:rPr>
        <w:t xml:space="preserve">IoT Core </w:t>
      </w:r>
      <w:proofErr w:type="spellStart"/>
      <w:r w:rsidRPr="008D49EE">
        <w:rPr>
          <w:rStyle w:val="Strong"/>
          <w:rFonts w:cs="Segoe UI"/>
          <w:b w:val="0"/>
          <w:color w:val="24292E"/>
        </w:rPr>
        <w:t>Powershell</w:t>
      </w:r>
      <w:proofErr w:type="spellEnd"/>
      <w:r w:rsidRPr="008D49EE">
        <w:rPr>
          <w:rStyle w:val="Strong"/>
          <w:rFonts w:cs="Segoe UI"/>
          <w:b w:val="0"/>
          <w:color w:val="24292E"/>
        </w:rPr>
        <w:t xml:space="preserve"> Environment</w:t>
      </w:r>
      <w:r w:rsidRPr="0049341F">
        <w:rPr>
          <w:rFonts w:cs="Segoe UI"/>
          <w:color w:val="24292E"/>
          <w:shd w:val="clear" w:color="auto" w:fill="FFFFFF"/>
        </w:rPr>
        <w:t xml:space="preserve">, you can now build the package into a .CAB file using </w:t>
      </w:r>
      <w:hyperlink r:id="rId20" w:history="1">
        <w:r w:rsidRPr="0049341F">
          <w:rPr>
            <w:rStyle w:val="Hyperlink"/>
            <w:rFonts w:cs="Segoe UI"/>
            <w:color w:val="0366D6"/>
          </w:rPr>
          <w:t>New-IoTCabPackage</w:t>
        </w:r>
      </w:hyperlink>
      <w:r w:rsidR="00210F10" w:rsidRPr="0049341F">
        <w:t xml:space="preserve">. This will build the package into a .CAB file </w:t>
      </w:r>
      <w:r w:rsidR="00210F10" w:rsidRPr="008D49EE">
        <w:t xml:space="preserve">under </w:t>
      </w:r>
      <w:r w:rsidR="00FA3241" w:rsidRPr="008D49EE">
        <w:t xml:space="preserve">[Your </w:t>
      </w:r>
      <w:r w:rsidR="00210F10" w:rsidRPr="008D49EE">
        <w:t>Workspace</w:t>
      </w:r>
      <w:r w:rsidR="00FA3241" w:rsidRPr="008D49EE">
        <w:t xml:space="preserve">] </w:t>
      </w:r>
      <w:r w:rsidR="00210F10" w:rsidRPr="008D49EE">
        <w:t>\Build\&lt;arch&gt;\pkgs</w:t>
      </w:r>
    </w:p>
    <w:p w14:paraId="737469B6" w14:textId="280B2305" w:rsidR="00AA1E63" w:rsidRPr="00A1504A" w:rsidRDefault="00406974" w:rsidP="00B223F0">
      <w:pPr>
        <w:ind w:left="400"/>
        <w:rPr>
          <w:rFonts w:eastAsia="맑은 고딕"/>
          <w:i/>
          <w:sz w:val="20"/>
          <w:lang w:eastAsia="ko-KR"/>
        </w:rPr>
      </w:pPr>
      <w:r>
        <w:rPr>
          <w:rFonts w:eastAsia="맑은 고딕"/>
          <w:i/>
          <w:sz w:val="20"/>
          <w:lang w:eastAsia="ko-KR"/>
        </w:rPr>
        <w:t xml:space="preserve">Ex) </w:t>
      </w:r>
      <w:r w:rsidR="00B223F0" w:rsidRPr="00A1504A">
        <w:rPr>
          <w:rFonts w:eastAsia="맑은 고딕"/>
          <w:i/>
          <w:sz w:val="20"/>
          <w:lang w:eastAsia="ko-KR"/>
        </w:rPr>
        <w:t>New-</w:t>
      </w:r>
      <w:proofErr w:type="spellStart"/>
      <w:r w:rsidR="00B223F0" w:rsidRPr="00A1504A">
        <w:rPr>
          <w:rFonts w:eastAsia="맑은 고딕"/>
          <w:i/>
          <w:sz w:val="20"/>
          <w:lang w:eastAsia="ko-KR"/>
        </w:rPr>
        <w:t>IoTCabPackage</w:t>
      </w:r>
      <w:proofErr w:type="spellEnd"/>
      <w:r w:rsidR="00B223F0" w:rsidRPr="00A1504A">
        <w:rPr>
          <w:rFonts w:eastAsia="맑은 고딕"/>
          <w:i/>
          <w:sz w:val="20"/>
          <w:lang w:eastAsia="ko-KR"/>
        </w:rPr>
        <w:t xml:space="preserve"> APPX.SAMPLE</w:t>
      </w:r>
    </w:p>
    <w:p w14:paraId="1406A47C" w14:textId="494593BF" w:rsidR="004B3A79" w:rsidRPr="0049341F" w:rsidRDefault="00281D94" w:rsidP="00585B3B">
      <w:pPr>
        <w:pStyle w:val="ListParagraph"/>
        <w:numPr>
          <w:ilvl w:val="0"/>
          <w:numId w:val="13"/>
        </w:numPr>
        <w:ind w:leftChars="0"/>
        <w:rPr>
          <w:rFonts w:eastAsia="맑은 고딕"/>
          <w:lang w:eastAsia="ko-KR"/>
        </w:rPr>
      </w:pPr>
      <w:r w:rsidRPr="0049341F">
        <w:rPr>
          <w:rFonts w:eastAsia="맑은 고딕"/>
          <w:lang w:eastAsia="ko-KR"/>
        </w:rPr>
        <w:t xml:space="preserve">Add the </w:t>
      </w:r>
      <w:r w:rsidRPr="00940523">
        <w:rPr>
          <w:rFonts w:eastAsia="맑은 고딕"/>
          <w:b/>
          <w:lang w:eastAsia="ko-KR"/>
        </w:rPr>
        <w:t>Feature ID</w:t>
      </w:r>
      <w:r w:rsidRPr="0049341F">
        <w:rPr>
          <w:rFonts w:eastAsia="맑은 고딕"/>
          <w:lang w:eastAsia="ko-KR"/>
        </w:rPr>
        <w:t xml:space="preserve"> for your app package using </w:t>
      </w:r>
      <w:hyperlink r:id="rId21" w:history="1">
        <w:r w:rsidR="00B65176" w:rsidRPr="0049341F">
          <w:rPr>
            <w:rStyle w:val="Hyperlink"/>
            <w:rFonts w:cs="Segoe UI"/>
            <w:color w:val="0366D6"/>
          </w:rPr>
          <w:t>Add-IoTProductFeature</w:t>
        </w:r>
      </w:hyperlink>
      <w:r w:rsidR="004B3A79" w:rsidRPr="0049341F">
        <w:rPr>
          <w:rFonts w:eastAsia="맑은 고딕"/>
          <w:lang w:eastAsia="ko-KR"/>
        </w:rPr>
        <w:t xml:space="preserve">. This adds a </w:t>
      </w:r>
      <w:proofErr w:type="spellStart"/>
      <w:r w:rsidR="004B3A79" w:rsidRPr="0049341F">
        <w:rPr>
          <w:rFonts w:eastAsia="맑은 고딕"/>
          <w:lang w:eastAsia="ko-KR"/>
        </w:rPr>
        <w:t>FeatureID</w:t>
      </w:r>
      <w:proofErr w:type="spellEnd"/>
      <w:r w:rsidR="004B3A79" w:rsidRPr="0049341F">
        <w:rPr>
          <w:rFonts w:eastAsia="맑은 고딕"/>
          <w:lang w:eastAsia="ko-KR"/>
        </w:rPr>
        <w:t xml:space="preserve"> called APPX_</w:t>
      </w:r>
      <w:proofErr w:type="gramStart"/>
      <w:r w:rsidR="00C768DE">
        <w:rPr>
          <w:rFonts w:eastAsia="맑은 고딕"/>
          <w:lang w:eastAsia="ko-KR"/>
        </w:rPr>
        <w:t xml:space="preserve">SAMPLE </w:t>
      </w:r>
      <w:r w:rsidR="004B3A79" w:rsidRPr="0049341F">
        <w:rPr>
          <w:rFonts w:eastAsia="맑은 고딕"/>
          <w:lang w:eastAsia="ko-KR"/>
        </w:rPr>
        <w:t xml:space="preserve"> to</w:t>
      </w:r>
      <w:proofErr w:type="gramEnd"/>
      <w:r w:rsidR="004B3A79" w:rsidRPr="0049341F">
        <w:rPr>
          <w:rFonts w:eastAsia="맑은 고딕"/>
          <w:lang w:eastAsia="ko-KR"/>
        </w:rPr>
        <w:t xml:space="preserve"> the specified product's Test </w:t>
      </w:r>
      <w:proofErr w:type="spellStart"/>
      <w:r w:rsidR="004B3A79" w:rsidRPr="0049341F">
        <w:rPr>
          <w:rFonts w:eastAsia="맑은 고딕"/>
          <w:lang w:eastAsia="ko-KR"/>
        </w:rPr>
        <w:t>OEMInput</w:t>
      </w:r>
      <w:proofErr w:type="spellEnd"/>
      <w:r w:rsidR="004B3A79" w:rsidRPr="0049341F">
        <w:rPr>
          <w:rFonts w:eastAsia="맑은 고딕"/>
          <w:lang w:eastAsia="ko-KR"/>
        </w:rPr>
        <w:t xml:space="preserve"> XML file </w:t>
      </w:r>
      <w:r w:rsidR="00410BAE">
        <w:rPr>
          <w:rFonts w:eastAsia="맑은 고딕"/>
          <w:lang w:eastAsia="ko-KR"/>
        </w:rPr>
        <w:t xml:space="preserve">and include the package to the image. </w:t>
      </w:r>
    </w:p>
    <w:p w14:paraId="10951792" w14:textId="693A8E41" w:rsidR="004B3A79" w:rsidRPr="00A1504A" w:rsidRDefault="00406974" w:rsidP="004B3A79">
      <w:pPr>
        <w:pStyle w:val="ListParagraph"/>
        <w:ind w:leftChars="0" w:left="400"/>
        <w:rPr>
          <w:rFonts w:eastAsia="맑은 고딕"/>
          <w:i/>
          <w:sz w:val="20"/>
          <w:lang w:eastAsia="ko-KR"/>
        </w:rPr>
      </w:pPr>
      <w:r>
        <w:rPr>
          <w:rFonts w:eastAsia="맑은 고딕"/>
          <w:i/>
          <w:sz w:val="20"/>
          <w:lang w:eastAsia="ko-KR"/>
        </w:rPr>
        <w:t xml:space="preserve">Ex) </w:t>
      </w:r>
      <w:r w:rsidR="00B65176" w:rsidRPr="00A1504A">
        <w:rPr>
          <w:rFonts w:eastAsia="맑은 고딕"/>
          <w:i/>
          <w:sz w:val="20"/>
          <w:lang w:eastAsia="ko-KR"/>
        </w:rPr>
        <w:t>Add-</w:t>
      </w:r>
      <w:proofErr w:type="spellStart"/>
      <w:r w:rsidR="00B65176" w:rsidRPr="00A1504A">
        <w:rPr>
          <w:rFonts w:eastAsia="맑은 고딕"/>
          <w:i/>
          <w:sz w:val="20"/>
          <w:lang w:eastAsia="ko-KR"/>
        </w:rPr>
        <w:t>IoTProductFeature</w:t>
      </w:r>
      <w:proofErr w:type="spellEnd"/>
      <w:r w:rsidR="00B65176" w:rsidRPr="00A1504A">
        <w:rPr>
          <w:rFonts w:eastAsia="맑은 고딕"/>
          <w:i/>
          <w:sz w:val="20"/>
          <w:lang w:eastAsia="ko-KR"/>
        </w:rPr>
        <w:t xml:space="preserve"> </w:t>
      </w:r>
      <w:proofErr w:type="spellStart"/>
      <w:r w:rsidR="00B65176" w:rsidRPr="00A1504A">
        <w:rPr>
          <w:rFonts w:eastAsia="맑은 고딕"/>
          <w:i/>
          <w:sz w:val="20"/>
          <w:lang w:eastAsia="ko-KR"/>
        </w:rPr>
        <w:t>ProductA</w:t>
      </w:r>
      <w:proofErr w:type="spellEnd"/>
      <w:r w:rsidR="00B65176" w:rsidRPr="00A1504A">
        <w:rPr>
          <w:rFonts w:eastAsia="맑은 고딕"/>
          <w:i/>
          <w:sz w:val="20"/>
          <w:lang w:eastAsia="ko-KR"/>
        </w:rPr>
        <w:t xml:space="preserve"> Test APPX_SAMPLE -OEM</w:t>
      </w:r>
    </w:p>
    <w:p w14:paraId="224AB16D" w14:textId="3CF254DA" w:rsidR="00281D94" w:rsidRPr="00A1504A" w:rsidRDefault="004B3A79" w:rsidP="004B3A79">
      <w:pPr>
        <w:pStyle w:val="ListParagraph"/>
        <w:ind w:leftChars="0" w:left="400"/>
        <w:rPr>
          <w:rFonts w:eastAsia="맑은 고딕"/>
          <w:i/>
          <w:sz w:val="20"/>
          <w:lang w:eastAsia="ko-KR"/>
        </w:rPr>
      </w:pPr>
      <w:r w:rsidRPr="00A1504A">
        <w:rPr>
          <w:rFonts w:eastAsia="맑은 고딕"/>
          <w:i/>
          <w:sz w:val="20"/>
          <w:lang w:eastAsia="ko-KR"/>
        </w:rPr>
        <w:t xml:space="preserve">Test </w:t>
      </w:r>
      <w:proofErr w:type="spellStart"/>
      <w:r w:rsidRPr="00A1504A">
        <w:rPr>
          <w:rFonts w:eastAsia="맑은 고딕"/>
          <w:i/>
          <w:sz w:val="20"/>
          <w:lang w:eastAsia="ko-KR"/>
        </w:rPr>
        <w:t>OEMInput</w:t>
      </w:r>
      <w:proofErr w:type="spellEnd"/>
      <w:r w:rsidRPr="00A1504A">
        <w:rPr>
          <w:rFonts w:eastAsia="맑은 고딕"/>
          <w:i/>
          <w:sz w:val="20"/>
          <w:lang w:eastAsia="ko-KR"/>
        </w:rPr>
        <w:t xml:space="preserve"> XML </w:t>
      </w:r>
      <w:proofErr w:type="gramStart"/>
      <w:r w:rsidRPr="00A1504A">
        <w:rPr>
          <w:rFonts w:eastAsia="맑은 고딕"/>
          <w:i/>
          <w:sz w:val="20"/>
          <w:lang w:eastAsia="ko-KR"/>
        </w:rPr>
        <w:t>file :</w:t>
      </w:r>
      <w:proofErr w:type="gramEnd"/>
      <w:r w:rsidRPr="00A1504A">
        <w:rPr>
          <w:rFonts w:eastAsia="맑은 고딕"/>
          <w:i/>
          <w:sz w:val="20"/>
          <w:lang w:eastAsia="ko-KR"/>
        </w:rPr>
        <w:t xml:space="preserve"> C:\MyWorkspace\Source-arm\&lt;product name&gt;\TestOEMInput.xml file</w:t>
      </w:r>
    </w:p>
    <w:p w14:paraId="67890E12" w14:textId="507D443F" w:rsidR="00B223F0" w:rsidRPr="00274E51" w:rsidRDefault="0049341F" w:rsidP="00585B3B">
      <w:pPr>
        <w:pStyle w:val="ListParagraph"/>
        <w:numPr>
          <w:ilvl w:val="0"/>
          <w:numId w:val="13"/>
        </w:numPr>
        <w:ind w:leftChars="0"/>
        <w:rPr>
          <w:rFonts w:eastAsia="맑은 고딕"/>
          <w:lang w:eastAsia="ko-KR"/>
        </w:rPr>
      </w:pPr>
      <w:bookmarkStart w:id="0" w:name="_GoBack"/>
      <w:bookmarkEnd w:id="0"/>
      <w:r w:rsidRPr="0049341F">
        <w:rPr>
          <w:rFonts w:cs="Segoe UI"/>
          <w:color w:val="24292E"/>
          <w:shd w:val="clear" w:color="auto" w:fill="FFFFFF"/>
        </w:rPr>
        <w:t xml:space="preserve">Build the FFU image again. You should only have to run the </w:t>
      </w:r>
      <w:hyperlink r:id="rId22" w:history="1">
        <w:r w:rsidRPr="0049341F">
          <w:rPr>
            <w:rStyle w:val="Hyperlink"/>
            <w:rFonts w:cs="Segoe UI"/>
            <w:color w:val="0366D6"/>
          </w:rPr>
          <w:t>New-IoTFFUImage</w:t>
        </w:r>
      </w:hyperlink>
      <w:r w:rsidRPr="0049341F">
        <w:rPr>
          <w:rFonts w:cs="Segoe UI"/>
          <w:color w:val="24292E"/>
          <w:shd w:val="clear" w:color="auto" w:fill="FFFFFF"/>
        </w:rPr>
        <w:t xml:space="preserve"> command:</w:t>
      </w:r>
    </w:p>
    <w:p w14:paraId="1ECD8261" w14:textId="5047B8BA" w:rsidR="00274E51" w:rsidRPr="00274E51" w:rsidRDefault="00274E51" w:rsidP="00274E51">
      <w:pPr>
        <w:rPr>
          <w:rFonts w:eastAsia="맑은 고딕"/>
          <w:i/>
          <w:lang w:eastAsia="ko-KR"/>
        </w:rPr>
      </w:pPr>
      <w:r w:rsidRPr="00274E51">
        <w:rPr>
          <w:rFonts w:eastAsia="맑은 고딕" w:hint="eastAsia"/>
          <w:i/>
          <w:lang w:eastAsia="ko-KR"/>
        </w:rPr>
        <w:t>E</w:t>
      </w:r>
      <w:r w:rsidRPr="00274E51">
        <w:rPr>
          <w:rFonts w:eastAsia="맑은 고딕"/>
          <w:i/>
          <w:lang w:eastAsia="ko-KR"/>
        </w:rPr>
        <w:t>x) New-</w:t>
      </w:r>
      <w:proofErr w:type="spellStart"/>
      <w:r w:rsidRPr="00274E51">
        <w:rPr>
          <w:rFonts w:eastAsia="맑은 고딕"/>
          <w:i/>
          <w:lang w:eastAsia="ko-KR"/>
        </w:rPr>
        <w:t>IoTFFUImage</w:t>
      </w:r>
      <w:proofErr w:type="spellEnd"/>
      <w:r w:rsidRPr="00274E51">
        <w:rPr>
          <w:rFonts w:eastAsia="맑은 고딕"/>
          <w:i/>
          <w:lang w:eastAsia="ko-KR"/>
        </w:rPr>
        <w:t xml:space="preserve"> </w:t>
      </w:r>
      <w:proofErr w:type="spellStart"/>
      <w:r w:rsidRPr="00274E51">
        <w:rPr>
          <w:rFonts w:eastAsia="맑은 고딕"/>
          <w:i/>
          <w:lang w:eastAsia="ko-KR"/>
        </w:rPr>
        <w:t>ProductA</w:t>
      </w:r>
      <w:proofErr w:type="spellEnd"/>
      <w:r w:rsidRPr="00274E51">
        <w:rPr>
          <w:rFonts w:eastAsia="맑은 고딕"/>
          <w:i/>
          <w:lang w:eastAsia="ko-KR"/>
        </w:rPr>
        <w:t xml:space="preserve"> Test </w:t>
      </w:r>
    </w:p>
    <w:p w14:paraId="3A5D9AF3" w14:textId="3A5DFC2A" w:rsidR="00B223F0" w:rsidRDefault="00BD42A9" w:rsidP="00B223F0">
      <w:pPr>
        <w:rPr>
          <w:rFonts w:eastAsia="맑은 고딕"/>
          <w:lang w:eastAsia="ko-KR"/>
        </w:rPr>
      </w:pPr>
      <w:r>
        <w:rPr>
          <w:noProof/>
        </w:rPr>
        <w:lastRenderedPageBreak/>
        <w:drawing>
          <wp:inline distT="0" distB="0" distL="0" distR="0" wp14:anchorId="429FAFF9" wp14:editId="01888FFF">
            <wp:extent cx="5943600" cy="2319579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242" cy="23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C471" w14:textId="4D91088D" w:rsidR="00262648" w:rsidRPr="009373A0" w:rsidRDefault="00262648" w:rsidP="00262648">
      <w:pPr>
        <w:pStyle w:val="ListParagraph"/>
        <w:ind w:leftChars="0" w:left="0"/>
        <w:rPr>
          <w:rFonts w:eastAsia="맑은 고딕"/>
          <w:lang w:eastAsia="ko-KR"/>
        </w:rPr>
      </w:pPr>
      <w:r w:rsidRPr="001066D7">
        <w:rPr>
          <w:rFonts w:eastAsia="맑은 고딕" w:hint="eastAsia"/>
          <w:b/>
          <w:lang w:eastAsia="ko-KR"/>
        </w:rPr>
        <w:t xml:space="preserve"> [</w:t>
      </w:r>
      <w:r w:rsidRPr="001066D7">
        <w:rPr>
          <w:rFonts w:eastAsia="맑은 고딕"/>
          <w:b/>
          <w:lang w:eastAsia="ko-KR"/>
        </w:rPr>
        <w:t>Tip]</w:t>
      </w:r>
      <w:r w:rsidRPr="009373A0">
        <w:rPr>
          <w:rFonts w:eastAsia="맑은 고딕"/>
          <w:lang w:eastAsia="ko-KR"/>
        </w:rPr>
        <w:t>If you see New-</w:t>
      </w:r>
      <w:proofErr w:type="spellStart"/>
      <w:r w:rsidRPr="009373A0">
        <w:rPr>
          <w:rFonts w:eastAsia="맑은 고딕"/>
          <w:lang w:eastAsia="ko-KR"/>
        </w:rPr>
        <w:t>IoTFIPPackage</w:t>
      </w:r>
      <w:proofErr w:type="spellEnd"/>
      <w:r w:rsidRPr="009373A0">
        <w:rPr>
          <w:rFonts w:eastAsia="맑은 고딕"/>
          <w:lang w:eastAsia="ko-KR"/>
        </w:rPr>
        <w:t xml:space="preserve"> fail error </w:t>
      </w:r>
      <w:r>
        <w:rPr>
          <w:rFonts w:eastAsia="맑은 고딕"/>
          <w:lang w:eastAsia="ko-KR"/>
        </w:rPr>
        <w:t xml:space="preserve">as below </w:t>
      </w:r>
      <w:r w:rsidRPr="009373A0">
        <w:rPr>
          <w:rFonts w:eastAsia="맑은 고딕"/>
          <w:lang w:eastAsia="ko-KR"/>
        </w:rPr>
        <w:t>then try New-</w:t>
      </w:r>
      <w:proofErr w:type="spellStart"/>
      <w:r w:rsidRPr="009373A0">
        <w:rPr>
          <w:rFonts w:eastAsia="맑은 고딕"/>
          <w:lang w:eastAsia="ko-KR"/>
        </w:rPr>
        <w:t>IoTCabPackage</w:t>
      </w:r>
      <w:proofErr w:type="spellEnd"/>
      <w:r w:rsidRPr="009373A0">
        <w:rPr>
          <w:rFonts w:eastAsia="맑은 고딕"/>
          <w:lang w:eastAsia="ko-KR"/>
        </w:rPr>
        <w:t xml:space="preserve"> All</w:t>
      </w:r>
    </w:p>
    <w:p w14:paraId="3EF1DD92" w14:textId="77777777" w:rsidR="00262648" w:rsidRPr="009373A0" w:rsidRDefault="00262648" w:rsidP="00262648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7C83D8BF" wp14:editId="691F04EE">
            <wp:extent cx="5943600" cy="1224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E2C3" w14:textId="4881B2E8" w:rsidR="00262648" w:rsidRPr="00262648" w:rsidRDefault="00CE5A13" w:rsidP="00262648">
      <w:pPr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Then, r</w:t>
      </w:r>
      <w:r w:rsidR="00262648" w:rsidRPr="00262648">
        <w:rPr>
          <w:rFonts w:eastAsia="맑은 고딕"/>
          <w:lang w:eastAsia="ko-KR"/>
        </w:rPr>
        <w:t xml:space="preserve">un </w:t>
      </w:r>
      <w:r w:rsidR="00262648" w:rsidRPr="00262648">
        <w:rPr>
          <w:rFonts w:eastAsia="맑은 고딕" w:hint="eastAsia"/>
          <w:lang w:eastAsia="ko-KR"/>
        </w:rPr>
        <w:t>N</w:t>
      </w:r>
      <w:r w:rsidR="00262648" w:rsidRPr="00262648">
        <w:rPr>
          <w:rFonts w:eastAsia="맑은 고딕"/>
          <w:lang w:eastAsia="ko-KR"/>
        </w:rPr>
        <w:t>ew-</w:t>
      </w:r>
      <w:proofErr w:type="spellStart"/>
      <w:r w:rsidR="00262648" w:rsidRPr="00262648">
        <w:rPr>
          <w:rFonts w:eastAsia="맑은 고딕"/>
          <w:lang w:eastAsia="ko-KR"/>
        </w:rPr>
        <w:t>IoTCabPackage</w:t>
      </w:r>
      <w:proofErr w:type="spellEnd"/>
      <w:r w:rsidR="00262648" w:rsidRPr="00262648">
        <w:rPr>
          <w:rFonts w:eastAsia="맑은 고딕"/>
          <w:lang w:eastAsia="ko-KR"/>
        </w:rPr>
        <w:t xml:space="preserve"> All again </w:t>
      </w:r>
      <w:r>
        <w:rPr>
          <w:rFonts w:eastAsia="맑은 고딕"/>
          <w:lang w:eastAsia="ko-KR"/>
        </w:rPr>
        <w:t xml:space="preserve">and try build image again. </w:t>
      </w:r>
    </w:p>
    <w:p w14:paraId="73652F00" w14:textId="77777777" w:rsidR="00262648" w:rsidRDefault="00262648" w:rsidP="00262648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0BC8FCE1" wp14:editId="3899EA2D">
            <wp:extent cx="5941949" cy="2515289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7852" cy="25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E8E" w14:textId="77777777" w:rsidR="00262648" w:rsidRPr="009373A0" w:rsidRDefault="00262648" w:rsidP="00262648">
      <w:pPr>
        <w:rPr>
          <w:rFonts w:eastAsia="맑은 고딕"/>
          <w:lang w:eastAsia="ko-KR"/>
        </w:rPr>
      </w:pPr>
    </w:p>
    <w:p w14:paraId="7FDDA72B" w14:textId="101BEE5A" w:rsidR="00441CD0" w:rsidRDefault="00441CD0">
      <w:pPr>
        <w:rPr>
          <w:rFonts w:eastAsia="맑은 고딕"/>
          <w:b/>
          <w:color w:val="005DBA" w:themeColor="hyperlink"/>
          <w:lang w:eastAsia="ko-KR"/>
        </w:rPr>
      </w:pPr>
    </w:p>
    <w:p w14:paraId="24101B0B" w14:textId="20D61BF9" w:rsidR="00441CD0" w:rsidRDefault="00441CD0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br w:type="page"/>
      </w:r>
    </w:p>
    <w:p w14:paraId="571D08FA" w14:textId="69D9761A" w:rsidR="00B71534" w:rsidRPr="00982CC4" w:rsidRDefault="00B71534" w:rsidP="00B71534">
      <w:pPr>
        <w:pStyle w:val="Heading1"/>
        <w:rPr>
          <w:rFonts w:asciiTheme="minorHAnsi" w:hAnsiTheme="minorHAnsi"/>
        </w:rPr>
      </w:pPr>
      <w:r w:rsidRPr="00375C12">
        <w:rPr>
          <w:rFonts w:asciiTheme="minorHAnsi" w:hAnsiTheme="minorHAnsi"/>
        </w:rPr>
        <w:lastRenderedPageBreak/>
        <w:t xml:space="preserve">Build </w:t>
      </w:r>
      <w:r w:rsidR="00441CD0">
        <w:rPr>
          <w:rFonts w:asciiTheme="minorHAnsi" w:hAnsiTheme="minorHAnsi"/>
        </w:rPr>
        <w:t xml:space="preserve">KERNEL DRIVERS and Create an </w:t>
      </w:r>
      <w:r>
        <w:rPr>
          <w:rFonts w:asciiTheme="minorHAnsi" w:hAnsiTheme="minorHAnsi"/>
        </w:rPr>
        <w:t>image with it</w:t>
      </w:r>
    </w:p>
    <w:p w14:paraId="3EBA81A2" w14:textId="44A8EA4B" w:rsidR="00091F06" w:rsidRDefault="00375F89" w:rsidP="00091F06">
      <w:pPr>
        <w:rPr>
          <w:rFonts w:eastAsia="맑은 고딕"/>
          <w:lang w:eastAsia="ko-KR"/>
        </w:rPr>
      </w:pPr>
      <w:proofErr w:type="gramStart"/>
      <w:r>
        <w:rPr>
          <w:rFonts w:eastAsia="맑은 고딕"/>
          <w:b/>
          <w:color w:val="005DBA" w:themeColor="hyperlink"/>
          <w:lang w:eastAsia="ko-KR"/>
        </w:rPr>
        <w:t>PURPOSE :</w:t>
      </w:r>
      <w:proofErr w:type="gramEnd"/>
      <w:r w:rsidR="00FB7090">
        <w:rPr>
          <w:rFonts w:eastAsia="맑은 고딕"/>
          <w:b/>
          <w:color w:val="005DBA" w:themeColor="hyperlink"/>
          <w:lang w:eastAsia="ko-KR"/>
        </w:rPr>
        <w:t xml:space="preserve"> Understand how the driver is made and integrated to the image </w:t>
      </w:r>
    </w:p>
    <w:p w14:paraId="7A3A6838" w14:textId="64AC3D5A" w:rsidR="00441CD0" w:rsidRPr="00982CC4" w:rsidRDefault="00441CD0" w:rsidP="00441CD0">
      <w:pPr>
        <w:jc w:val="right"/>
        <w:rPr>
          <w:rStyle w:val="Hyperlink"/>
          <w:rFonts w:eastAsia="맑은 고딕"/>
          <w:lang w:eastAsia="ko-KR"/>
        </w:rPr>
      </w:pPr>
      <w:r>
        <w:rPr>
          <w:rFonts w:eastAsia="맑은 고딕"/>
          <w:lang w:eastAsia="ko-KR"/>
        </w:rPr>
        <w:t>Reference, Adding Apps</w:t>
      </w:r>
      <w:r w:rsidRPr="00982CC4">
        <w:rPr>
          <w:rFonts w:eastAsia="맑은 고딕"/>
          <w:lang w:eastAsia="ko-KR"/>
        </w:rPr>
        <w:t xml:space="preserve"> </w:t>
      </w:r>
      <w:r>
        <w:rPr>
          <w:rFonts w:eastAsia="맑은 고딕"/>
          <w:lang w:eastAsia="ko-KR"/>
        </w:rPr>
        <w:t>–</w:t>
      </w:r>
      <w:r w:rsidRPr="00982CC4">
        <w:rPr>
          <w:rFonts w:eastAsia="맑은 고딕"/>
          <w:lang w:eastAsia="ko-KR"/>
        </w:rPr>
        <w:t xml:space="preserve"> </w:t>
      </w:r>
      <w:hyperlink r:id="rId26" w:history="1">
        <w:r>
          <w:rPr>
            <w:rStyle w:val="Hyperlink"/>
            <w:rFonts w:eastAsia="맑은 고딕"/>
            <w:lang w:eastAsia="ko-KR"/>
          </w:rPr>
          <w:t>Adding Drivers</w:t>
        </w:r>
      </w:hyperlink>
    </w:p>
    <w:p w14:paraId="5CA74FC5" w14:textId="1A72C9A8" w:rsidR="00D1557E" w:rsidRDefault="00D1557E" w:rsidP="00D1557E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As </w:t>
      </w:r>
      <w:r>
        <w:rPr>
          <w:rFonts w:eastAsia="맑은 고딕" w:hint="eastAsia"/>
          <w:lang w:eastAsia="ko-KR"/>
        </w:rPr>
        <w:t>C</w:t>
      </w:r>
      <w:r>
        <w:rPr>
          <w:rFonts w:eastAsia="맑은 고딕"/>
          <w:lang w:eastAsia="ko-KR"/>
        </w:rPr>
        <w:t xml:space="preserve">ommunity version </w:t>
      </w:r>
      <w:r>
        <w:rPr>
          <w:rFonts w:eastAsia="맑은 고딕" w:hint="eastAsia"/>
          <w:lang w:eastAsia="ko-KR"/>
        </w:rPr>
        <w:t>is</w:t>
      </w:r>
      <w:r>
        <w:rPr>
          <w:rFonts w:eastAsia="맑은 고딕"/>
          <w:lang w:eastAsia="ko-KR"/>
        </w:rPr>
        <w:t xml:space="preserve"> not supporting driver compile, so if you use Community version then skip </w:t>
      </w:r>
      <w:r w:rsidR="00F13A77">
        <w:rPr>
          <w:rFonts w:eastAsia="맑은 고딕"/>
          <w:lang w:eastAsia="ko-KR"/>
        </w:rPr>
        <w:t xml:space="preserve">to build KMDF drivers and use complied one under HOL folder </w:t>
      </w:r>
    </w:p>
    <w:p w14:paraId="70F5CB4A" w14:textId="26ED3ACB" w:rsidR="00274E51" w:rsidRDefault="00523CD8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523CD8">
        <w:rPr>
          <w:rFonts w:eastAsia="맑은 고딕"/>
          <w:lang w:eastAsia="ko-KR"/>
        </w:rPr>
        <w:t xml:space="preserve">Using Visual Studio, </w:t>
      </w:r>
      <w:r w:rsidR="00274E51">
        <w:rPr>
          <w:rFonts w:eastAsia="맑은 고딕"/>
          <w:lang w:eastAsia="ko-KR"/>
        </w:rPr>
        <w:t xml:space="preserve">load </w:t>
      </w:r>
      <w:proofErr w:type="spellStart"/>
      <w:r w:rsidR="00274E51">
        <w:rPr>
          <w:rFonts w:eastAsia="맑은 고딕"/>
          <w:lang w:eastAsia="ko-KR"/>
        </w:rPr>
        <w:t>gpiokmdfdemo</w:t>
      </w:r>
      <w:proofErr w:type="spellEnd"/>
      <w:r w:rsidR="00274E51">
        <w:rPr>
          <w:rFonts w:eastAsia="맑은 고딕"/>
          <w:lang w:eastAsia="ko-KR"/>
        </w:rPr>
        <w:t xml:space="preserve"> project. Confirm Project -&gt; Property </w:t>
      </w:r>
    </w:p>
    <w:p w14:paraId="140B8F58" w14:textId="21C86ABE" w:rsidR="00523CD8" w:rsidRDefault="00274E51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C</w:t>
      </w:r>
      <w:r w:rsidR="00523CD8" w:rsidRPr="00523CD8">
        <w:rPr>
          <w:rFonts w:eastAsia="맑은 고딕"/>
          <w:lang w:eastAsia="ko-KR"/>
        </w:rPr>
        <w:t xml:space="preserve">ompile the </w:t>
      </w:r>
      <w:proofErr w:type="spellStart"/>
      <w:r w:rsidR="00523CD8" w:rsidRPr="00523CD8">
        <w:rPr>
          <w:rFonts w:eastAsia="맑은 고딕"/>
          <w:lang w:eastAsia="ko-KR"/>
        </w:rPr>
        <w:t>gpiokmdfdemo</w:t>
      </w:r>
      <w:proofErr w:type="spellEnd"/>
      <w:r w:rsidR="00523CD8" w:rsidRPr="00523CD8">
        <w:rPr>
          <w:rFonts w:eastAsia="맑은 고딕"/>
          <w:lang w:eastAsia="ko-KR"/>
        </w:rPr>
        <w:t xml:space="preserve"> project, located at </w:t>
      </w:r>
      <w:r w:rsidR="0003209A">
        <w:rPr>
          <w:rFonts w:eastAsia="맑은 고딕"/>
          <w:lang w:eastAsia="ko-KR"/>
        </w:rPr>
        <w:t xml:space="preserve">[HOL </w:t>
      </w:r>
      <w:proofErr w:type="gramStart"/>
      <w:r w:rsidR="0003209A">
        <w:rPr>
          <w:rFonts w:eastAsia="맑은 고딕"/>
          <w:lang w:eastAsia="ko-KR"/>
        </w:rPr>
        <w:t>folder]\</w:t>
      </w:r>
      <w:proofErr w:type="gramEnd"/>
      <w:r w:rsidR="0047715E">
        <w:rPr>
          <w:rFonts w:eastAsia="맑은 고딕"/>
          <w:lang w:eastAsia="ko-KR"/>
        </w:rPr>
        <w:t>Programs \</w:t>
      </w:r>
      <w:proofErr w:type="spellStart"/>
      <w:r w:rsidR="009E1900" w:rsidRPr="009E1900">
        <w:rPr>
          <w:rFonts w:eastAsia="맑은 고딕"/>
          <w:lang w:eastAsia="ko-KR"/>
        </w:rPr>
        <w:t>Gpiokmdfdemo</w:t>
      </w:r>
      <w:proofErr w:type="spellEnd"/>
    </w:p>
    <w:p w14:paraId="2D8C68D7" w14:textId="77777777" w:rsidR="00846A28" w:rsidRDefault="00E85081" w:rsidP="00FA6407">
      <w:pPr>
        <w:pStyle w:val="ListParagraph"/>
        <w:ind w:leftChars="182" w:left="400"/>
        <w:rPr>
          <w:rFonts w:eastAsia="맑은 고딕"/>
          <w:lang w:eastAsia="ko-KR"/>
        </w:rPr>
      </w:pPr>
      <w:r w:rsidRPr="001066D7">
        <w:rPr>
          <w:rFonts w:eastAsia="맑은 고딕" w:hint="eastAsia"/>
          <w:b/>
          <w:lang w:eastAsia="ko-KR"/>
        </w:rPr>
        <w:t>[</w:t>
      </w:r>
      <w:r w:rsidRPr="001066D7">
        <w:rPr>
          <w:rFonts w:eastAsia="맑은 고딕"/>
          <w:b/>
          <w:lang w:eastAsia="ko-KR"/>
        </w:rPr>
        <w:t>Tip]</w:t>
      </w:r>
      <w:r>
        <w:rPr>
          <w:rFonts w:eastAsia="맑은 고딕"/>
          <w:lang w:eastAsia="ko-KR"/>
        </w:rPr>
        <w:t xml:space="preserve"> If you see code signing error</w:t>
      </w:r>
      <w:r w:rsidR="001066D7">
        <w:rPr>
          <w:rFonts w:eastAsia="맑은 고딕"/>
          <w:lang w:eastAsia="ko-KR"/>
        </w:rPr>
        <w:t>, then p</w:t>
      </w:r>
      <w:r>
        <w:rPr>
          <w:rFonts w:eastAsia="맑은 고딕"/>
          <w:lang w:eastAsia="ko-KR"/>
        </w:rPr>
        <w:t xml:space="preserve">lease specify test cert </w:t>
      </w:r>
      <w:r w:rsidR="00846A28">
        <w:rPr>
          <w:rFonts w:eastAsia="맑은 고딕"/>
          <w:lang w:eastAsia="ko-KR"/>
        </w:rPr>
        <w:t>as following</w:t>
      </w:r>
    </w:p>
    <w:p w14:paraId="497A83DB" w14:textId="5482809A" w:rsidR="00E85081" w:rsidRPr="00846A28" w:rsidRDefault="00427845" w:rsidP="00846A28">
      <w:pPr>
        <w:pStyle w:val="ListParagraph"/>
        <w:ind w:leftChars="509" w:left="1120" w:firstLine="320"/>
        <w:rPr>
          <w:rFonts w:eastAsia="맑은 고딕"/>
          <w:i/>
          <w:lang w:eastAsia="ko-KR"/>
        </w:rPr>
      </w:pPr>
      <w:r w:rsidRPr="00846A28">
        <w:rPr>
          <w:rFonts w:eastAsia="맑은 고딕"/>
          <w:i/>
          <w:lang w:eastAsia="ko-KR"/>
        </w:rPr>
        <w:t>“Windows OEM Test Cert 2017 (TEST ONLY)”</w:t>
      </w:r>
    </w:p>
    <w:p w14:paraId="1A86DE17" w14:textId="4E51C499" w:rsidR="00523CD8" w:rsidRPr="008955D1" w:rsidRDefault="00523CD8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8955D1">
        <w:rPr>
          <w:rFonts w:eastAsia="맑은 고딕"/>
          <w:lang w:eastAsia="ko-KR"/>
        </w:rPr>
        <w:t xml:space="preserve">Copy the </w:t>
      </w:r>
      <w:r w:rsidR="00A85733">
        <w:rPr>
          <w:rFonts w:eastAsia="맑은 고딕"/>
          <w:lang w:eastAsia="ko-KR"/>
        </w:rPr>
        <w:t xml:space="preserve">compiled driver </w:t>
      </w:r>
      <w:r w:rsidRPr="008955D1">
        <w:rPr>
          <w:rFonts w:eastAsia="맑은 고딕"/>
          <w:lang w:eastAsia="ko-KR"/>
        </w:rPr>
        <w:t>files into a test folder (for example, c:\</w:t>
      </w:r>
      <w:r w:rsidR="00B8681A" w:rsidRPr="008955D1">
        <w:rPr>
          <w:rFonts w:eastAsia="맑은 고딕"/>
          <w:lang w:eastAsia="ko-KR"/>
        </w:rPr>
        <w:t>temp\</w:t>
      </w:r>
      <w:r w:rsidRPr="008955D1">
        <w:rPr>
          <w:rFonts w:eastAsia="맑은 고딕"/>
          <w:lang w:eastAsia="ko-KR"/>
        </w:rPr>
        <w:t>gpiokmdfdemo)</w:t>
      </w:r>
      <w:r w:rsidR="007223A0">
        <w:rPr>
          <w:rFonts w:eastAsia="맑은 고딕"/>
          <w:lang w:eastAsia="ko-KR"/>
        </w:rPr>
        <w:t xml:space="preserve"> from your [HOL folder]</w:t>
      </w:r>
      <w:r w:rsidR="007223A0" w:rsidRPr="007223A0">
        <w:rPr>
          <w:rFonts w:eastAsia="맑은 고딕"/>
          <w:lang w:eastAsia="ko-KR"/>
        </w:rPr>
        <w:t xml:space="preserve"> \Programs\</w:t>
      </w:r>
      <w:proofErr w:type="spellStart"/>
      <w:r w:rsidR="007223A0" w:rsidRPr="007223A0">
        <w:rPr>
          <w:rFonts w:eastAsia="맑은 고딕"/>
          <w:lang w:eastAsia="ko-KR"/>
        </w:rPr>
        <w:t>Gpiokmdfdemo</w:t>
      </w:r>
      <w:proofErr w:type="spellEnd"/>
      <w:r w:rsidR="007223A0" w:rsidRPr="007223A0">
        <w:rPr>
          <w:rFonts w:eastAsia="맑은 고딕"/>
          <w:lang w:eastAsia="ko-KR"/>
        </w:rPr>
        <w:t>\ARM\Debug</w:t>
      </w:r>
    </w:p>
    <w:p w14:paraId="5F21473A" w14:textId="24C9E146" w:rsidR="00523CD8" w:rsidRPr="00FA6407" w:rsidRDefault="00523CD8" w:rsidP="00523CD8">
      <w:pPr>
        <w:pStyle w:val="ListParagraph"/>
        <w:ind w:leftChars="382" w:left="840"/>
        <w:rPr>
          <w:rFonts w:eastAsia="맑은 고딕"/>
          <w:i/>
          <w:lang w:eastAsia="ko-KR"/>
        </w:rPr>
      </w:pPr>
      <w:r w:rsidRPr="00FA6407">
        <w:rPr>
          <w:rFonts w:eastAsia="맑은 고딕"/>
          <w:i/>
          <w:lang w:eastAsia="ko-KR"/>
        </w:rPr>
        <w:t>gpiokmdfdemo.sys</w:t>
      </w:r>
      <w:r w:rsidR="000672D1" w:rsidRPr="00FA6407">
        <w:rPr>
          <w:rFonts w:eastAsia="맑은 고딕"/>
          <w:i/>
          <w:lang w:eastAsia="ko-KR"/>
        </w:rPr>
        <w:t xml:space="preserve"> and </w:t>
      </w:r>
      <w:r w:rsidRPr="00FA6407">
        <w:rPr>
          <w:rFonts w:eastAsia="맑은 고딕"/>
          <w:i/>
          <w:lang w:eastAsia="ko-KR"/>
        </w:rPr>
        <w:t>gpiokmdfdemo.inf</w:t>
      </w:r>
    </w:p>
    <w:p w14:paraId="15C349E5" w14:textId="406814C7" w:rsidR="00245B5F" w:rsidRPr="008955D1" w:rsidRDefault="00245B5F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8955D1">
        <w:rPr>
          <w:rFonts w:eastAsia="맑은 고딕"/>
          <w:lang w:eastAsia="ko-KR"/>
        </w:rPr>
        <w:t xml:space="preserve">Run IoT Core </w:t>
      </w:r>
      <w:proofErr w:type="spellStart"/>
      <w:r w:rsidRPr="008955D1">
        <w:rPr>
          <w:rFonts w:eastAsia="맑은 고딕"/>
          <w:lang w:eastAsia="ko-KR"/>
        </w:rPr>
        <w:t>Powershell</w:t>
      </w:r>
      <w:proofErr w:type="spellEnd"/>
      <w:r w:rsidRPr="008955D1">
        <w:rPr>
          <w:rFonts w:eastAsia="맑은 고딕"/>
          <w:lang w:eastAsia="ko-KR"/>
        </w:rPr>
        <w:t xml:space="preserve"> Environment </w:t>
      </w:r>
      <w:r w:rsidR="00D75BB9">
        <w:rPr>
          <w:rFonts w:eastAsia="맑은 고딕"/>
          <w:lang w:eastAsia="ko-KR"/>
        </w:rPr>
        <w:t xml:space="preserve">from your </w:t>
      </w:r>
      <w:proofErr w:type="spellStart"/>
      <w:r w:rsidR="00D75BB9">
        <w:rPr>
          <w:rFonts w:eastAsia="맑은 고딕"/>
          <w:lang w:eastAsia="ko-KR"/>
        </w:rPr>
        <w:t>Worksapce</w:t>
      </w:r>
      <w:proofErr w:type="spellEnd"/>
      <w:r w:rsidR="00D75BB9">
        <w:rPr>
          <w:rFonts w:eastAsia="맑은 고딕"/>
          <w:lang w:eastAsia="ko-KR"/>
        </w:rPr>
        <w:t>.</w:t>
      </w:r>
    </w:p>
    <w:p w14:paraId="7FF68864" w14:textId="0E67DE23" w:rsidR="00245B5F" w:rsidRPr="00FA6407" w:rsidRDefault="008955D1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8955D1">
        <w:rPr>
          <w:rFonts w:cs="Segoe UI"/>
          <w:color w:val="24292E"/>
          <w:shd w:val="clear" w:color="auto" w:fill="FFFFFF"/>
        </w:rPr>
        <w:t xml:space="preserve">Create a </w:t>
      </w:r>
      <w:r w:rsidRPr="008955D1">
        <w:rPr>
          <w:rStyle w:val="Strong"/>
          <w:rFonts w:cs="Segoe UI"/>
          <w:color w:val="24292E"/>
        </w:rPr>
        <w:t>driver package</w:t>
      </w:r>
      <w:r w:rsidRPr="008955D1">
        <w:rPr>
          <w:rFonts w:cs="Segoe UI"/>
          <w:color w:val="24292E"/>
          <w:shd w:val="clear" w:color="auto" w:fill="FFFFFF"/>
        </w:rPr>
        <w:t xml:space="preserve"> using </w:t>
      </w:r>
      <w:hyperlink r:id="rId27" w:history="1">
        <w:r w:rsidRPr="008955D1">
          <w:rPr>
            <w:rStyle w:val="Hyperlink"/>
            <w:rFonts w:cs="Segoe UI"/>
            <w:color w:val="0366D6"/>
          </w:rPr>
          <w:t>Add-IoTDriverPackage</w:t>
        </w:r>
      </w:hyperlink>
      <w:r w:rsidRPr="008955D1">
        <w:rPr>
          <w:rFonts w:cs="Segoe UI"/>
          <w:color w:val="24292E"/>
          <w:shd w:val="clear" w:color="auto" w:fill="FFFFFF"/>
        </w:rPr>
        <w:t>:</w:t>
      </w:r>
    </w:p>
    <w:p w14:paraId="3BF55618" w14:textId="77777777" w:rsidR="00FA6407" w:rsidRPr="00FA6407" w:rsidRDefault="00FA6407" w:rsidP="00FA6407">
      <w:pPr>
        <w:pStyle w:val="ListParagraph"/>
        <w:ind w:leftChars="0" w:left="400"/>
        <w:rPr>
          <w:rFonts w:eastAsia="맑은 고딕"/>
          <w:lang w:eastAsia="ko-KR"/>
        </w:rPr>
      </w:pPr>
      <w:r w:rsidRPr="00FA6407">
        <w:rPr>
          <w:rFonts w:eastAsia="맑은 고딕"/>
          <w:lang w:eastAsia="ko-KR"/>
        </w:rPr>
        <w:t xml:space="preserve">This creates a new folder at C:\MyWorkspace\Source-&lt;arch&gt;\Packages\Drivers.TestDriver. This also adds a </w:t>
      </w:r>
      <w:proofErr w:type="spellStart"/>
      <w:r w:rsidRPr="00FA6407">
        <w:rPr>
          <w:rFonts w:eastAsia="맑은 고딕"/>
          <w:lang w:eastAsia="ko-KR"/>
        </w:rPr>
        <w:t>FeatureID</w:t>
      </w:r>
      <w:proofErr w:type="spellEnd"/>
      <w:r w:rsidRPr="00FA6407">
        <w:rPr>
          <w:rFonts w:eastAsia="맑은 고딕"/>
          <w:lang w:eastAsia="ko-KR"/>
        </w:rPr>
        <w:t xml:space="preserve"> called DRIVERS_TESTDRIVER to the C:\MyWorkspace\Source-&lt;arch&gt;\Packages\OEMFM.xml file</w:t>
      </w:r>
    </w:p>
    <w:p w14:paraId="25A4E16E" w14:textId="0E460F0C" w:rsidR="00602BD7" w:rsidRPr="008955D1" w:rsidRDefault="00DC2A0B" w:rsidP="00245B5F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245B5F" w:rsidRPr="008955D1">
        <w:rPr>
          <w:rFonts w:eastAsia="맑은 고딕"/>
          <w:i/>
          <w:lang w:eastAsia="ko-KR"/>
        </w:rPr>
        <w:t>Add-</w:t>
      </w:r>
      <w:proofErr w:type="spellStart"/>
      <w:r w:rsidR="00245B5F" w:rsidRPr="008955D1">
        <w:rPr>
          <w:rFonts w:eastAsia="맑은 고딕"/>
          <w:i/>
          <w:lang w:eastAsia="ko-KR"/>
        </w:rPr>
        <w:t>IoTDriverPackage</w:t>
      </w:r>
      <w:proofErr w:type="spellEnd"/>
      <w:r w:rsidR="00245B5F" w:rsidRPr="008955D1">
        <w:rPr>
          <w:rFonts w:eastAsia="맑은 고딕"/>
          <w:i/>
          <w:lang w:eastAsia="ko-KR"/>
        </w:rPr>
        <w:t xml:space="preserve"> C:\temp\gpiokmdfdemo\gpiokmdfdemo.inf </w:t>
      </w:r>
      <w:proofErr w:type="spellStart"/>
      <w:r w:rsidR="00245B5F" w:rsidRPr="008955D1">
        <w:rPr>
          <w:rFonts w:eastAsia="맑은 고딕"/>
          <w:i/>
          <w:lang w:eastAsia="ko-KR"/>
        </w:rPr>
        <w:t>Drivers.TestDriver</w:t>
      </w:r>
      <w:proofErr w:type="spellEnd"/>
    </w:p>
    <w:p w14:paraId="6011672A" w14:textId="3E5406B1" w:rsidR="00404A8D" w:rsidRPr="008955D1" w:rsidRDefault="00767DC7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8955D1">
        <w:rPr>
          <w:rFonts w:cs="Segoe UI"/>
          <w:color w:val="24292E"/>
          <w:shd w:val="clear" w:color="auto" w:fill="FFFFFF"/>
        </w:rPr>
        <w:t xml:space="preserve">Build the </w:t>
      </w:r>
      <w:r w:rsidR="00C6119D">
        <w:rPr>
          <w:rFonts w:cs="Segoe UI"/>
          <w:color w:val="24292E"/>
          <w:shd w:val="clear" w:color="auto" w:fill="FFFFFF"/>
        </w:rPr>
        <w:t xml:space="preserve">driver </w:t>
      </w:r>
      <w:r w:rsidRPr="008955D1">
        <w:rPr>
          <w:rFonts w:cs="Segoe UI"/>
          <w:color w:val="24292E"/>
          <w:shd w:val="clear" w:color="auto" w:fill="FFFFFF"/>
        </w:rPr>
        <w:t xml:space="preserve">package using </w:t>
      </w:r>
      <w:hyperlink r:id="rId28" w:history="1">
        <w:r w:rsidRPr="008955D1">
          <w:rPr>
            <w:rStyle w:val="Hyperlink"/>
            <w:rFonts w:cs="Segoe UI"/>
            <w:color w:val="0366D6"/>
          </w:rPr>
          <w:t>New-IoTCabPackage</w:t>
        </w:r>
      </w:hyperlink>
    </w:p>
    <w:p w14:paraId="3A84C272" w14:textId="2ABFEEB4" w:rsidR="00D56E2D" w:rsidRPr="008955D1" w:rsidRDefault="00DC2A0B" w:rsidP="00404A8D">
      <w:pPr>
        <w:ind w:firstLine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404A8D" w:rsidRPr="008955D1">
        <w:rPr>
          <w:rFonts w:eastAsia="맑은 고딕"/>
          <w:i/>
          <w:lang w:eastAsia="ko-KR"/>
        </w:rPr>
        <w:t>New-</w:t>
      </w:r>
      <w:proofErr w:type="spellStart"/>
      <w:r w:rsidR="00404A8D" w:rsidRPr="008955D1">
        <w:rPr>
          <w:rFonts w:eastAsia="맑은 고딕"/>
          <w:i/>
          <w:lang w:eastAsia="ko-KR"/>
        </w:rPr>
        <w:t>IoTCabPackage</w:t>
      </w:r>
      <w:proofErr w:type="spellEnd"/>
      <w:r w:rsidR="00404A8D" w:rsidRPr="008955D1">
        <w:rPr>
          <w:rFonts w:eastAsia="맑은 고딕"/>
          <w:i/>
          <w:lang w:eastAsia="ko-KR"/>
        </w:rPr>
        <w:t xml:space="preserve"> </w:t>
      </w:r>
      <w:proofErr w:type="spellStart"/>
      <w:r w:rsidR="00404A8D" w:rsidRPr="008955D1">
        <w:rPr>
          <w:rFonts w:eastAsia="맑은 고딕"/>
          <w:i/>
          <w:lang w:eastAsia="ko-KR"/>
        </w:rPr>
        <w:t>Drivers.TestDriver</w:t>
      </w:r>
      <w:proofErr w:type="spellEnd"/>
    </w:p>
    <w:p w14:paraId="12475196" w14:textId="27A0894D" w:rsidR="00404A8D" w:rsidRPr="008955D1" w:rsidRDefault="00780548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>
        <w:rPr>
          <w:rFonts w:cs="Segoe UI"/>
          <w:color w:val="24292E"/>
          <w:shd w:val="clear" w:color="auto" w:fill="FFFFFF"/>
        </w:rPr>
        <w:t xml:space="preserve">Enable the feature to </w:t>
      </w:r>
      <w:r w:rsidR="00C6119D">
        <w:rPr>
          <w:rFonts w:cs="Segoe UI"/>
          <w:color w:val="24292E"/>
          <w:shd w:val="clear" w:color="auto" w:fill="FFFFFF"/>
        </w:rPr>
        <w:t>add</w:t>
      </w:r>
      <w:r>
        <w:rPr>
          <w:rFonts w:cs="Segoe UI"/>
          <w:color w:val="24292E"/>
          <w:shd w:val="clear" w:color="auto" w:fill="FFFFFF"/>
        </w:rPr>
        <w:t xml:space="preserve"> the driver package to </w:t>
      </w:r>
      <w:r w:rsidR="00C6119D">
        <w:rPr>
          <w:rFonts w:cs="Segoe UI"/>
          <w:color w:val="24292E"/>
          <w:shd w:val="clear" w:color="auto" w:fill="FFFFFF"/>
        </w:rPr>
        <w:t>the image. U</w:t>
      </w:r>
      <w:r w:rsidR="00767DC7" w:rsidRPr="008955D1">
        <w:rPr>
          <w:rFonts w:cs="Segoe UI"/>
          <w:color w:val="24292E"/>
          <w:shd w:val="clear" w:color="auto" w:fill="FFFFFF"/>
        </w:rPr>
        <w:t xml:space="preserve">pdate the product test configuration file using </w:t>
      </w:r>
      <w:hyperlink r:id="rId29" w:history="1">
        <w:r w:rsidR="00767DC7" w:rsidRPr="008955D1">
          <w:rPr>
            <w:rStyle w:val="Hyperlink"/>
            <w:rFonts w:cs="Segoe UI"/>
            <w:color w:val="0366D6"/>
          </w:rPr>
          <w:t>Add-IoTProductFeature</w:t>
        </w:r>
      </w:hyperlink>
      <w:r w:rsidR="00767DC7" w:rsidRPr="008955D1">
        <w:rPr>
          <w:rFonts w:cs="Segoe UI"/>
          <w:color w:val="24292E"/>
          <w:shd w:val="clear" w:color="auto" w:fill="FFFFFF"/>
        </w:rPr>
        <w:t>:</w:t>
      </w:r>
    </w:p>
    <w:p w14:paraId="055D5E7F" w14:textId="11466FE5" w:rsidR="00046917" w:rsidRPr="001E0675" w:rsidRDefault="00DC2A0B" w:rsidP="00404A8D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404A8D" w:rsidRPr="001E0675">
        <w:rPr>
          <w:rFonts w:eastAsia="맑은 고딕"/>
          <w:i/>
          <w:lang w:eastAsia="ko-KR"/>
        </w:rPr>
        <w:t>Add-</w:t>
      </w:r>
      <w:proofErr w:type="spellStart"/>
      <w:r w:rsidR="00404A8D" w:rsidRPr="001E0675">
        <w:rPr>
          <w:rFonts w:eastAsia="맑은 고딕"/>
          <w:i/>
          <w:lang w:eastAsia="ko-KR"/>
        </w:rPr>
        <w:t>IoTProductFeature</w:t>
      </w:r>
      <w:proofErr w:type="spellEnd"/>
      <w:r w:rsidR="00404A8D" w:rsidRPr="001E0675">
        <w:rPr>
          <w:rFonts w:eastAsia="맑은 고딕"/>
          <w:i/>
          <w:lang w:eastAsia="ko-KR"/>
        </w:rPr>
        <w:t xml:space="preserve"> </w:t>
      </w:r>
      <w:proofErr w:type="spellStart"/>
      <w:r w:rsidR="00767DC7" w:rsidRPr="001E0675">
        <w:rPr>
          <w:rFonts w:eastAsia="맑은 고딕"/>
          <w:i/>
          <w:lang w:eastAsia="ko-KR"/>
        </w:rPr>
        <w:t>ProductA</w:t>
      </w:r>
      <w:proofErr w:type="spellEnd"/>
      <w:r w:rsidR="00404A8D" w:rsidRPr="001E0675">
        <w:rPr>
          <w:rFonts w:eastAsia="맑은 고딕"/>
          <w:i/>
          <w:lang w:eastAsia="ko-KR"/>
        </w:rPr>
        <w:t xml:space="preserve"> Test DRIVERS_TESTDRIVER -OEM</w:t>
      </w:r>
    </w:p>
    <w:p w14:paraId="78959D32" w14:textId="33BA365A" w:rsidR="00101696" w:rsidRDefault="00101696" w:rsidP="00585B3B">
      <w:pPr>
        <w:pStyle w:val="ListParagraph"/>
        <w:numPr>
          <w:ilvl w:val="0"/>
          <w:numId w:val="14"/>
        </w:numPr>
        <w:ind w:leftChars="0"/>
        <w:rPr>
          <w:rFonts w:eastAsia="맑은 고딕"/>
          <w:lang w:eastAsia="ko-KR"/>
        </w:rPr>
      </w:pPr>
      <w:r w:rsidRPr="00101696">
        <w:rPr>
          <w:rFonts w:eastAsia="맑은 고딕"/>
          <w:lang w:eastAsia="ko-KR"/>
        </w:rPr>
        <w:t>Build the FFU image again, as specified in Creating a Basic IoT Core Image. You should only have to run the New-</w:t>
      </w:r>
      <w:proofErr w:type="spellStart"/>
      <w:r w:rsidRPr="00101696">
        <w:rPr>
          <w:rFonts w:eastAsia="맑은 고딕"/>
          <w:lang w:eastAsia="ko-KR"/>
        </w:rPr>
        <w:t>IoTFFUImage</w:t>
      </w:r>
      <w:proofErr w:type="spellEnd"/>
      <w:r w:rsidRPr="00101696">
        <w:rPr>
          <w:rFonts w:eastAsia="맑은 고딕"/>
          <w:lang w:eastAsia="ko-KR"/>
        </w:rPr>
        <w:t xml:space="preserve"> command:</w:t>
      </w:r>
    </w:p>
    <w:p w14:paraId="09C3D7EA" w14:textId="561D7F7B" w:rsidR="003A5040" w:rsidRPr="001E0675" w:rsidRDefault="00C6119D" w:rsidP="003A5040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1E0675" w:rsidRPr="001E0675">
        <w:rPr>
          <w:rFonts w:eastAsia="맑은 고딕"/>
          <w:i/>
          <w:lang w:eastAsia="ko-KR"/>
        </w:rPr>
        <w:t>New-</w:t>
      </w:r>
      <w:proofErr w:type="spellStart"/>
      <w:r w:rsidR="001E0675" w:rsidRPr="001E0675">
        <w:rPr>
          <w:rFonts w:eastAsia="맑은 고딕"/>
          <w:i/>
          <w:lang w:eastAsia="ko-KR"/>
        </w:rPr>
        <w:t>IoTFFUImage</w:t>
      </w:r>
      <w:proofErr w:type="spellEnd"/>
      <w:r w:rsidR="001E0675" w:rsidRPr="001E0675">
        <w:rPr>
          <w:rFonts w:eastAsia="맑은 고딕"/>
          <w:i/>
          <w:lang w:eastAsia="ko-KR"/>
        </w:rPr>
        <w:t xml:space="preserve"> </w:t>
      </w:r>
      <w:proofErr w:type="spellStart"/>
      <w:r w:rsidR="001E0675" w:rsidRPr="001E0675">
        <w:rPr>
          <w:rFonts w:eastAsia="맑은 고딕"/>
          <w:i/>
          <w:lang w:eastAsia="ko-KR"/>
        </w:rPr>
        <w:t>ProductA</w:t>
      </w:r>
      <w:proofErr w:type="spellEnd"/>
      <w:r w:rsidR="001E0675" w:rsidRPr="001E0675">
        <w:rPr>
          <w:rFonts w:eastAsia="맑은 고딕"/>
          <w:i/>
          <w:lang w:eastAsia="ko-KR"/>
        </w:rPr>
        <w:t xml:space="preserve"> Test</w:t>
      </w:r>
    </w:p>
    <w:p w14:paraId="2BB0F474" w14:textId="533801D9" w:rsidR="00101696" w:rsidRDefault="003A5040" w:rsidP="00F73E95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noProof/>
        </w:rPr>
        <w:lastRenderedPageBreak/>
        <w:drawing>
          <wp:inline distT="0" distB="0" distL="0" distR="0" wp14:anchorId="26ABB3E2" wp14:editId="0F2FB187">
            <wp:extent cx="5943263" cy="237124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642" cy="238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509" w14:textId="77777777" w:rsidR="005F57F3" w:rsidRDefault="005F57F3" w:rsidP="00101696">
      <w:pPr>
        <w:pStyle w:val="ListParagraph"/>
        <w:ind w:leftChars="0" w:left="400"/>
        <w:rPr>
          <w:rFonts w:eastAsia="맑은 고딕"/>
          <w:lang w:eastAsia="ko-KR"/>
        </w:rPr>
      </w:pPr>
    </w:p>
    <w:p w14:paraId="6F0C3CFA" w14:textId="0E104488" w:rsidR="00101696" w:rsidRDefault="004469AB" w:rsidP="005F57F3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[</w:t>
      </w:r>
      <w:r>
        <w:rPr>
          <w:rFonts w:eastAsia="맑은 고딕"/>
          <w:lang w:eastAsia="ko-KR"/>
        </w:rPr>
        <w:t>Tip]</w:t>
      </w:r>
      <w:r w:rsidR="007C0AF8">
        <w:rPr>
          <w:rFonts w:eastAsia="맑은 고딕" w:hint="eastAsia"/>
          <w:lang w:eastAsia="ko-KR"/>
        </w:rPr>
        <w:t>if</w:t>
      </w:r>
      <w:r w:rsidR="007C0AF8">
        <w:rPr>
          <w:rFonts w:eastAsia="맑은 고딕"/>
          <w:lang w:eastAsia="ko-KR"/>
        </w:rPr>
        <w:t xml:space="preserve"> you see following Get-</w:t>
      </w:r>
      <w:proofErr w:type="spellStart"/>
      <w:r w:rsidR="007C0AF8">
        <w:rPr>
          <w:rFonts w:eastAsia="맑은 고딕"/>
          <w:lang w:eastAsia="ko-KR"/>
        </w:rPr>
        <w:t>ChildItem</w:t>
      </w:r>
      <w:proofErr w:type="spellEnd"/>
      <w:r w:rsidR="007C0AF8">
        <w:rPr>
          <w:rFonts w:eastAsia="맑은 고딕"/>
          <w:lang w:eastAsia="ko-KR"/>
        </w:rPr>
        <w:t xml:space="preserve"> error then </w:t>
      </w:r>
      <w:r w:rsidR="00DB4FB0">
        <w:rPr>
          <w:rFonts w:eastAsia="맑은 고딕"/>
          <w:lang w:eastAsia="ko-KR"/>
        </w:rPr>
        <w:t>run it again</w:t>
      </w:r>
      <w:r w:rsidR="007C0AF8">
        <w:rPr>
          <w:rFonts w:eastAsia="맑은 고딕"/>
          <w:lang w:eastAsia="ko-KR"/>
        </w:rPr>
        <w:t xml:space="preserve"> after reboot. </w:t>
      </w:r>
    </w:p>
    <w:p w14:paraId="0FD3BC4F" w14:textId="786232A3" w:rsidR="004469AB" w:rsidRDefault="00646E5B" w:rsidP="005F57F3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6A3D935E" wp14:editId="577A7C56">
            <wp:extent cx="5943600" cy="18605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A80C" w14:textId="49B3CAB9" w:rsidR="00DB4FB0" w:rsidRDefault="00DB4FB0">
      <w:pPr>
        <w:rPr>
          <w:rFonts w:eastAsia="맑은 고딕"/>
          <w:lang w:eastAsia="ko-KR"/>
        </w:rPr>
      </w:pPr>
    </w:p>
    <w:sectPr w:rsidR="00DB4FB0" w:rsidSect="004E1AE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06946" w14:textId="77777777" w:rsidR="009D66D9" w:rsidRDefault="009D66D9">
      <w:pPr>
        <w:spacing w:after="0" w:line="240" w:lineRule="auto"/>
      </w:pPr>
      <w:r>
        <w:separator/>
      </w:r>
    </w:p>
  </w:endnote>
  <w:endnote w:type="continuationSeparator" w:id="0">
    <w:p w14:paraId="5969981E" w14:textId="77777777" w:rsidR="009D66D9" w:rsidRDefault="009D6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256DD" w14:textId="77777777" w:rsidR="00993D9F" w:rsidRDefault="00993D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1DCBAB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07AE2" w14:textId="37B5761C" w:rsidR="00956D22" w:rsidRDefault="001F087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80EFC8" wp14:editId="387B9CC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9337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93370"/>
                        <a:chOff x="0" y="0"/>
                        <a:chExt cx="6172200" cy="29337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8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1C084" w14:textId="50DC9985" w:rsidR="001F087A" w:rsidRPr="0064648D" w:rsidRDefault="007D422F">
                            <w:pPr>
                              <w:pStyle w:val="Footer"/>
                              <w:jc w:val="right"/>
                              <w:rPr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C000" w:themeColor="accent1"/>
                                  <w:sz w:val="24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A258D" w:rsidRPr="0064648D">
                                  <w:rPr>
                                    <w:caps/>
                                    <w:color w:val="FFC000" w:themeColor="accent1"/>
                                    <w:sz w:val="24"/>
                                    <w:szCs w:val="20"/>
                                  </w:rPr>
                                  <w:t>Windows 10 IOT core</w:t>
                                </w:r>
                              </w:sdtContent>
                            </w:sdt>
                            <w:r w:rsidR="001F087A" w:rsidRPr="0064648D">
                              <w:rPr>
                                <w:caps/>
                                <w:color w:val="808080" w:themeColor="background1" w:themeShade="80"/>
                                <w:sz w:val="24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4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4648D" w:rsidRPr="0064648D">
                                  <w:rPr>
                                    <w:color w:val="808080" w:themeColor="background1" w:themeShade="80"/>
                                    <w:sz w:val="24"/>
                                    <w:szCs w:val="20"/>
                                  </w:rPr>
                                  <w:t>HOL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80EFC8" id="Group 164" o:spid="_x0000_s1026" style="position:absolute;margin-left:434.8pt;margin-top:0;width:486pt;height:23.1pt;z-index:251659264;mso-position-horizontal:right;mso-position-horizontal-relative:page;mso-position-vertical:center;mso-position-vertical-relative:bottom-margin-area" coordsize="61722,2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8A1C084" w14:textId="50DC9985" w:rsidR="001F087A" w:rsidRPr="0064648D" w:rsidRDefault="009D66D9">
                      <w:pPr>
                        <w:pStyle w:val="Footer"/>
                        <w:jc w:val="right"/>
                        <w:rPr>
                          <w:sz w:val="28"/>
                        </w:rPr>
                      </w:pPr>
                      <w:sdt>
                        <w:sdtPr>
                          <w:rPr>
                            <w:caps/>
                            <w:color w:val="FFC000" w:themeColor="accent1"/>
                            <w:sz w:val="24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A258D" w:rsidRPr="0064648D">
                            <w:rPr>
                              <w:caps/>
                              <w:color w:val="FFC000" w:themeColor="accent1"/>
                              <w:sz w:val="24"/>
                              <w:szCs w:val="20"/>
                            </w:rPr>
                            <w:t>Windows 10 IOT core</w:t>
                          </w:r>
                        </w:sdtContent>
                      </w:sdt>
                      <w:r w:rsidR="001F087A" w:rsidRPr="0064648D">
                        <w:rPr>
                          <w:caps/>
                          <w:color w:val="808080" w:themeColor="background1" w:themeShade="80"/>
                          <w:sz w:val="24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4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4648D" w:rsidRPr="0064648D">
                            <w:rPr>
                              <w:color w:val="808080" w:themeColor="background1" w:themeShade="80"/>
                              <w:sz w:val="24"/>
                              <w:szCs w:val="20"/>
                            </w:rPr>
                            <w:t>HOL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6BD82" w14:textId="77777777" w:rsidR="009D66D9" w:rsidRDefault="009D66D9">
      <w:pPr>
        <w:spacing w:after="0" w:line="240" w:lineRule="auto"/>
      </w:pPr>
      <w:r>
        <w:separator/>
      </w:r>
    </w:p>
  </w:footnote>
  <w:footnote w:type="continuationSeparator" w:id="0">
    <w:p w14:paraId="76B7043C" w14:textId="77777777" w:rsidR="009D66D9" w:rsidRDefault="009D6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6F8BE" w14:textId="77777777" w:rsidR="00993D9F" w:rsidRDefault="00993D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B5954" w14:textId="77777777" w:rsidR="00993D9F" w:rsidRDefault="00993D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76E0C" w14:textId="77777777" w:rsidR="00993D9F" w:rsidRDefault="00993D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3469"/>
    <w:multiLevelType w:val="hybridMultilevel"/>
    <w:tmpl w:val="1B4A576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84E40F2"/>
    <w:multiLevelType w:val="hybridMultilevel"/>
    <w:tmpl w:val="030E6C9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E758A346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396499"/>
    <w:multiLevelType w:val="hybridMultilevel"/>
    <w:tmpl w:val="424606D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7315DCC"/>
    <w:multiLevelType w:val="hybridMultilevel"/>
    <w:tmpl w:val="633A08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22C08CA6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C1B91"/>
    <w:multiLevelType w:val="hybridMultilevel"/>
    <w:tmpl w:val="9F1A46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6C497B"/>
    <w:multiLevelType w:val="hybridMultilevel"/>
    <w:tmpl w:val="E414602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DB6538C"/>
    <w:multiLevelType w:val="hybridMultilevel"/>
    <w:tmpl w:val="74D2009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EF76892"/>
    <w:multiLevelType w:val="hybridMultilevel"/>
    <w:tmpl w:val="5F3C003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F7A1E28"/>
    <w:multiLevelType w:val="hybridMultilevel"/>
    <w:tmpl w:val="F5EE32B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61806AA"/>
    <w:multiLevelType w:val="multilevel"/>
    <w:tmpl w:val="B9A6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56BA3"/>
    <w:multiLevelType w:val="hybridMultilevel"/>
    <w:tmpl w:val="ABFA11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7FD35C3"/>
    <w:multiLevelType w:val="hybridMultilevel"/>
    <w:tmpl w:val="FAA415A2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A6088D"/>
    <w:multiLevelType w:val="hybridMultilevel"/>
    <w:tmpl w:val="EAB252C6"/>
    <w:lvl w:ilvl="0" w:tplc="30AE0BA4">
      <w:numFmt w:val="bullet"/>
      <w:lvlText w:val="-"/>
      <w:lvlJc w:val="left"/>
      <w:pPr>
        <w:ind w:left="760" w:hanging="360"/>
      </w:pPr>
      <w:rPr>
        <w:rFonts w:ascii="Corbel" w:eastAsiaTheme="minorEastAsia" w:hAnsi="Corbe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FA30B4B"/>
    <w:multiLevelType w:val="hybridMultilevel"/>
    <w:tmpl w:val="BB32DE3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FC949E6"/>
    <w:multiLevelType w:val="hybridMultilevel"/>
    <w:tmpl w:val="6BC01C5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01D5810"/>
    <w:multiLevelType w:val="hybridMultilevel"/>
    <w:tmpl w:val="63FC2B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7EE4724"/>
    <w:multiLevelType w:val="hybridMultilevel"/>
    <w:tmpl w:val="0CD8227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491C755A"/>
    <w:multiLevelType w:val="multilevel"/>
    <w:tmpl w:val="C33E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2F5F0D"/>
    <w:multiLevelType w:val="hybridMultilevel"/>
    <w:tmpl w:val="66C6548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0D548BE"/>
    <w:multiLevelType w:val="multilevel"/>
    <w:tmpl w:val="C258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C2C35"/>
    <w:multiLevelType w:val="hybridMultilevel"/>
    <w:tmpl w:val="0A40B3A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4145B94"/>
    <w:multiLevelType w:val="hybridMultilevel"/>
    <w:tmpl w:val="B5E46C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4FF0016"/>
    <w:multiLevelType w:val="hybridMultilevel"/>
    <w:tmpl w:val="34EEE88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76575AC"/>
    <w:multiLevelType w:val="hybridMultilevel"/>
    <w:tmpl w:val="5CAA71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9736160"/>
    <w:multiLevelType w:val="hybridMultilevel"/>
    <w:tmpl w:val="D166E7A2"/>
    <w:lvl w:ilvl="0" w:tplc="04090001">
      <w:start w:val="1"/>
      <w:numFmt w:val="bullet"/>
      <w:lvlText w:val=""/>
      <w:lvlJc w:val="left"/>
      <w:pPr>
        <w:ind w:left="124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4" w:hanging="400"/>
      </w:pPr>
      <w:rPr>
        <w:rFonts w:ascii="Wingdings" w:hAnsi="Wingdings" w:hint="default"/>
      </w:rPr>
    </w:lvl>
  </w:abstractNum>
  <w:abstractNum w:abstractNumId="25" w15:restartNumberingAfterBreak="0">
    <w:nsid w:val="5B9B1220"/>
    <w:multiLevelType w:val="multilevel"/>
    <w:tmpl w:val="FFD66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320AC2"/>
    <w:multiLevelType w:val="hybridMultilevel"/>
    <w:tmpl w:val="0BEEF93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98859EB"/>
    <w:multiLevelType w:val="hybridMultilevel"/>
    <w:tmpl w:val="0308A38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69FE73B0"/>
    <w:multiLevelType w:val="hybridMultilevel"/>
    <w:tmpl w:val="644A03DE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6BA97BF9"/>
    <w:multiLevelType w:val="hybridMultilevel"/>
    <w:tmpl w:val="CA7A4D6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706E78EB"/>
    <w:multiLevelType w:val="hybridMultilevel"/>
    <w:tmpl w:val="7CAA06DA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2087C74"/>
    <w:multiLevelType w:val="multilevel"/>
    <w:tmpl w:val="75A0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95192A"/>
    <w:multiLevelType w:val="multilevel"/>
    <w:tmpl w:val="2D2A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B3ED5"/>
    <w:multiLevelType w:val="hybridMultilevel"/>
    <w:tmpl w:val="74542E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29"/>
  </w:num>
  <w:num w:numId="5">
    <w:abstractNumId w:val="1"/>
  </w:num>
  <w:num w:numId="6">
    <w:abstractNumId w:val="23"/>
  </w:num>
  <w:num w:numId="7">
    <w:abstractNumId w:val="11"/>
  </w:num>
  <w:num w:numId="8">
    <w:abstractNumId w:val="0"/>
  </w:num>
  <w:num w:numId="9">
    <w:abstractNumId w:val="14"/>
  </w:num>
  <w:num w:numId="10">
    <w:abstractNumId w:val="33"/>
  </w:num>
  <w:num w:numId="11">
    <w:abstractNumId w:val="18"/>
  </w:num>
  <w:num w:numId="12">
    <w:abstractNumId w:val="6"/>
  </w:num>
  <w:num w:numId="13">
    <w:abstractNumId w:val="30"/>
  </w:num>
  <w:num w:numId="14">
    <w:abstractNumId w:val="28"/>
  </w:num>
  <w:num w:numId="15">
    <w:abstractNumId w:val="15"/>
  </w:num>
  <w:num w:numId="16">
    <w:abstractNumId w:val="20"/>
  </w:num>
  <w:num w:numId="17">
    <w:abstractNumId w:val="10"/>
  </w:num>
  <w:num w:numId="18">
    <w:abstractNumId w:val="13"/>
  </w:num>
  <w:num w:numId="19">
    <w:abstractNumId w:val="22"/>
  </w:num>
  <w:num w:numId="20">
    <w:abstractNumId w:val="27"/>
  </w:num>
  <w:num w:numId="21">
    <w:abstractNumId w:val="21"/>
  </w:num>
  <w:num w:numId="22">
    <w:abstractNumId w:val="25"/>
  </w:num>
  <w:num w:numId="23">
    <w:abstractNumId w:val="24"/>
  </w:num>
  <w:num w:numId="24">
    <w:abstractNumId w:val="4"/>
  </w:num>
  <w:num w:numId="25">
    <w:abstractNumId w:val="8"/>
  </w:num>
  <w:num w:numId="26">
    <w:abstractNumId w:val="16"/>
  </w:num>
  <w:num w:numId="27">
    <w:abstractNumId w:val="5"/>
  </w:num>
  <w:num w:numId="28">
    <w:abstractNumId w:val="32"/>
  </w:num>
  <w:num w:numId="29">
    <w:abstractNumId w:val="17"/>
  </w:num>
  <w:num w:numId="30">
    <w:abstractNumId w:val="9"/>
  </w:num>
  <w:num w:numId="31">
    <w:abstractNumId w:val="31"/>
  </w:num>
  <w:num w:numId="32">
    <w:abstractNumId w:val="19"/>
  </w:num>
  <w:num w:numId="33">
    <w:abstractNumId w:val="12"/>
  </w:num>
  <w:num w:numId="34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22"/>
    <w:rsid w:val="00000B2F"/>
    <w:rsid w:val="000047C3"/>
    <w:rsid w:val="00004C3E"/>
    <w:rsid w:val="0001247A"/>
    <w:rsid w:val="00013450"/>
    <w:rsid w:val="00014576"/>
    <w:rsid w:val="0001486D"/>
    <w:rsid w:val="00017CD7"/>
    <w:rsid w:val="00021F5B"/>
    <w:rsid w:val="00024E1A"/>
    <w:rsid w:val="000267AF"/>
    <w:rsid w:val="0003209A"/>
    <w:rsid w:val="00032FED"/>
    <w:rsid w:val="000368DF"/>
    <w:rsid w:val="00046917"/>
    <w:rsid w:val="00046ACA"/>
    <w:rsid w:val="00050BED"/>
    <w:rsid w:val="00054E4B"/>
    <w:rsid w:val="0006442A"/>
    <w:rsid w:val="000672D1"/>
    <w:rsid w:val="0007720F"/>
    <w:rsid w:val="00077C86"/>
    <w:rsid w:val="00086390"/>
    <w:rsid w:val="00086CFD"/>
    <w:rsid w:val="00091F06"/>
    <w:rsid w:val="00092A85"/>
    <w:rsid w:val="00093BE2"/>
    <w:rsid w:val="00094DB3"/>
    <w:rsid w:val="000A186B"/>
    <w:rsid w:val="000A2CB5"/>
    <w:rsid w:val="000A400F"/>
    <w:rsid w:val="000B3FBC"/>
    <w:rsid w:val="000B6162"/>
    <w:rsid w:val="000B68F3"/>
    <w:rsid w:val="000C0212"/>
    <w:rsid w:val="000C28D7"/>
    <w:rsid w:val="000C332C"/>
    <w:rsid w:val="000C4525"/>
    <w:rsid w:val="000C4C7B"/>
    <w:rsid w:val="000C6C98"/>
    <w:rsid w:val="000C6E71"/>
    <w:rsid w:val="000C73A0"/>
    <w:rsid w:val="000D0F79"/>
    <w:rsid w:val="000D1E5F"/>
    <w:rsid w:val="000D4E02"/>
    <w:rsid w:val="000E1BC5"/>
    <w:rsid w:val="000E3B65"/>
    <w:rsid w:val="000E474B"/>
    <w:rsid w:val="000E4B54"/>
    <w:rsid w:val="000E5DDB"/>
    <w:rsid w:val="000F0DB2"/>
    <w:rsid w:val="000F0FA3"/>
    <w:rsid w:val="000F4CD5"/>
    <w:rsid w:val="000F6EEA"/>
    <w:rsid w:val="000F7EC9"/>
    <w:rsid w:val="001002DF"/>
    <w:rsid w:val="00100471"/>
    <w:rsid w:val="00101696"/>
    <w:rsid w:val="00101CE4"/>
    <w:rsid w:val="001049E6"/>
    <w:rsid w:val="001066D7"/>
    <w:rsid w:val="001102AF"/>
    <w:rsid w:val="0011431F"/>
    <w:rsid w:val="0011457A"/>
    <w:rsid w:val="00116AE9"/>
    <w:rsid w:val="001209C7"/>
    <w:rsid w:val="0012176F"/>
    <w:rsid w:val="00122A4A"/>
    <w:rsid w:val="00123F3E"/>
    <w:rsid w:val="00125E49"/>
    <w:rsid w:val="00126B92"/>
    <w:rsid w:val="00131487"/>
    <w:rsid w:val="00131FF9"/>
    <w:rsid w:val="001326BA"/>
    <w:rsid w:val="00136135"/>
    <w:rsid w:val="00136C35"/>
    <w:rsid w:val="00140151"/>
    <w:rsid w:val="00142D28"/>
    <w:rsid w:val="0014355A"/>
    <w:rsid w:val="001439D8"/>
    <w:rsid w:val="00147EA9"/>
    <w:rsid w:val="00150F81"/>
    <w:rsid w:val="00153C92"/>
    <w:rsid w:val="00156B64"/>
    <w:rsid w:val="00160175"/>
    <w:rsid w:val="00160619"/>
    <w:rsid w:val="001628E6"/>
    <w:rsid w:val="00163963"/>
    <w:rsid w:val="00163BF1"/>
    <w:rsid w:val="00170CDD"/>
    <w:rsid w:val="00172A65"/>
    <w:rsid w:val="00172F43"/>
    <w:rsid w:val="00177BFD"/>
    <w:rsid w:val="001811B2"/>
    <w:rsid w:val="00181A80"/>
    <w:rsid w:val="00181E15"/>
    <w:rsid w:val="001854E5"/>
    <w:rsid w:val="00186F77"/>
    <w:rsid w:val="00187146"/>
    <w:rsid w:val="001908EF"/>
    <w:rsid w:val="00192A60"/>
    <w:rsid w:val="00194161"/>
    <w:rsid w:val="00194CEC"/>
    <w:rsid w:val="00194DF6"/>
    <w:rsid w:val="00196871"/>
    <w:rsid w:val="001972E8"/>
    <w:rsid w:val="001A05E4"/>
    <w:rsid w:val="001A1F18"/>
    <w:rsid w:val="001A3301"/>
    <w:rsid w:val="001B1190"/>
    <w:rsid w:val="001B2086"/>
    <w:rsid w:val="001B2E02"/>
    <w:rsid w:val="001B436F"/>
    <w:rsid w:val="001C7BF8"/>
    <w:rsid w:val="001D2CF7"/>
    <w:rsid w:val="001D38F0"/>
    <w:rsid w:val="001D5B83"/>
    <w:rsid w:val="001D61C9"/>
    <w:rsid w:val="001D6218"/>
    <w:rsid w:val="001D7488"/>
    <w:rsid w:val="001E0675"/>
    <w:rsid w:val="001E09B4"/>
    <w:rsid w:val="001E0FE8"/>
    <w:rsid w:val="001E13CD"/>
    <w:rsid w:val="001E2694"/>
    <w:rsid w:val="001E7252"/>
    <w:rsid w:val="001F087A"/>
    <w:rsid w:val="001F1564"/>
    <w:rsid w:val="001F3C3B"/>
    <w:rsid w:val="00202248"/>
    <w:rsid w:val="00202C29"/>
    <w:rsid w:val="00203A72"/>
    <w:rsid w:val="00205D52"/>
    <w:rsid w:val="00210F10"/>
    <w:rsid w:val="00213025"/>
    <w:rsid w:val="00217E77"/>
    <w:rsid w:val="00220044"/>
    <w:rsid w:val="002211C9"/>
    <w:rsid w:val="00221C80"/>
    <w:rsid w:val="00222668"/>
    <w:rsid w:val="00225776"/>
    <w:rsid w:val="00232138"/>
    <w:rsid w:val="00233D86"/>
    <w:rsid w:val="002344A4"/>
    <w:rsid w:val="00236219"/>
    <w:rsid w:val="0024133C"/>
    <w:rsid w:val="00241FA5"/>
    <w:rsid w:val="00245B5F"/>
    <w:rsid w:val="00246AB6"/>
    <w:rsid w:val="00250604"/>
    <w:rsid w:val="00254444"/>
    <w:rsid w:val="00256AB5"/>
    <w:rsid w:val="002602DD"/>
    <w:rsid w:val="002610A7"/>
    <w:rsid w:val="00262648"/>
    <w:rsid w:val="00262EB6"/>
    <w:rsid w:val="00264472"/>
    <w:rsid w:val="002661F2"/>
    <w:rsid w:val="00266236"/>
    <w:rsid w:val="002668A9"/>
    <w:rsid w:val="00267B9D"/>
    <w:rsid w:val="00272E3B"/>
    <w:rsid w:val="00273555"/>
    <w:rsid w:val="00274E51"/>
    <w:rsid w:val="0027719A"/>
    <w:rsid w:val="00281D94"/>
    <w:rsid w:val="00283598"/>
    <w:rsid w:val="00283F74"/>
    <w:rsid w:val="002919F7"/>
    <w:rsid w:val="002A3279"/>
    <w:rsid w:val="002A337F"/>
    <w:rsid w:val="002B143C"/>
    <w:rsid w:val="002B2611"/>
    <w:rsid w:val="002B26ED"/>
    <w:rsid w:val="002B2757"/>
    <w:rsid w:val="002B4356"/>
    <w:rsid w:val="002B5C73"/>
    <w:rsid w:val="002C06D8"/>
    <w:rsid w:val="002D3B75"/>
    <w:rsid w:val="002E161F"/>
    <w:rsid w:val="002E3536"/>
    <w:rsid w:val="002E559A"/>
    <w:rsid w:val="002E7E39"/>
    <w:rsid w:val="002F04FB"/>
    <w:rsid w:val="002F4521"/>
    <w:rsid w:val="002F55DA"/>
    <w:rsid w:val="00302E66"/>
    <w:rsid w:val="00302E8F"/>
    <w:rsid w:val="003031A2"/>
    <w:rsid w:val="00303A51"/>
    <w:rsid w:val="00304AB6"/>
    <w:rsid w:val="00304E84"/>
    <w:rsid w:val="003061D1"/>
    <w:rsid w:val="00307A94"/>
    <w:rsid w:val="00307C52"/>
    <w:rsid w:val="00312A6C"/>
    <w:rsid w:val="0031458C"/>
    <w:rsid w:val="0031518D"/>
    <w:rsid w:val="00325E56"/>
    <w:rsid w:val="00327E26"/>
    <w:rsid w:val="0033108A"/>
    <w:rsid w:val="00333B1A"/>
    <w:rsid w:val="00334483"/>
    <w:rsid w:val="00336A75"/>
    <w:rsid w:val="00336B1C"/>
    <w:rsid w:val="003370DC"/>
    <w:rsid w:val="00337650"/>
    <w:rsid w:val="0033798D"/>
    <w:rsid w:val="0034044D"/>
    <w:rsid w:val="00340BFB"/>
    <w:rsid w:val="0034301C"/>
    <w:rsid w:val="003456C8"/>
    <w:rsid w:val="00347B64"/>
    <w:rsid w:val="0035349F"/>
    <w:rsid w:val="0036034F"/>
    <w:rsid w:val="003610A9"/>
    <w:rsid w:val="00362158"/>
    <w:rsid w:val="00372000"/>
    <w:rsid w:val="003751EA"/>
    <w:rsid w:val="00375C12"/>
    <w:rsid w:val="00375F89"/>
    <w:rsid w:val="0037754A"/>
    <w:rsid w:val="00381BF9"/>
    <w:rsid w:val="00382066"/>
    <w:rsid w:val="00383166"/>
    <w:rsid w:val="00386493"/>
    <w:rsid w:val="003874B9"/>
    <w:rsid w:val="00397113"/>
    <w:rsid w:val="003A1071"/>
    <w:rsid w:val="003A181E"/>
    <w:rsid w:val="003A2A1A"/>
    <w:rsid w:val="003A441E"/>
    <w:rsid w:val="003A5040"/>
    <w:rsid w:val="003A5832"/>
    <w:rsid w:val="003B0704"/>
    <w:rsid w:val="003B2051"/>
    <w:rsid w:val="003B3A93"/>
    <w:rsid w:val="003B412C"/>
    <w:rsid w:val="003C0ACA"/>
    <w:rsid w:val="003D647F"/>
    <w:rsid w:val="003E0C40"/>
    <w:rsid w:val="003E33D3"/>
    <w:rsid w:val="003E60CA"/>
    <w:rsid w:val="003E705B"/>
    <w:rsid w:val="003E762B"/>
    <w:rsid w:val="003F1659"/>
    <w:rsid w:val="003F3B5F"/>
    <w:rsid w:val="003F4DC6"/>
    <w:rsid w:val="003F60BB"/>
    <w:rsid w:val="003F6F60"/>
    <w:rsid w:val="00400FD0"/>
    <w:rsid w:val="00404923"/>
    <w:rsid w:val="00404A8D"/>
    <w:rsid w:val="0040659A"/>
    <w:rsid w:val="00406974"/>
    <w:rsid w:val="00410BAE"/>
    <w:rsid w:val="004179A7"/>
    <w:rsid w:val="00423F49"/>
    <w:rsid w:val="00424105"/>
    <w:rsid w:val="004258C4"/>
    <w:rsid w:val="00427845"/>
    <w:rsid w:val="004328E6"/>
    <w:rsid w:val="004341BE"/>
    <w:rsid w:val="0043593F"/>
    <w:rsid w:val="0043628F"/>
    <w:rsid w:val="00437F48"/>
    <w:rsid w:val="00441CD0"/>
    <w:rsid w:val="004435D7"/>
    <w:rsid w:val="00443D1F"/>
    <w:rsid w:val="00446011"/>
    <w:rsid w:val="004469AB"/>
    <w:rsid w:val="004511F8"/>
    <w:rsid w:val="00454DC0"/>
    <w:rsid w:val="00455003"/>
    <w:rsid w:val="004571A3"/>
    <w:rsid w:val="00460DA3"/>
    <w:rsid w:val="0046214D"/>
    <w:rsid w:val="00465C03"/>
    <w:rsid w:val="00465CD2"/>
    <w:rsid w:val="00471856"/>
    <w:rsid w:val="004724D7"/>
    <w:rsid w:val="00473157"/>
    <w:rsid w:val="00473486"/>
    <w:rsid w:val="0047715E"/>
    <w:rsid w:val="00485FA2"/>
    <w:rsid w:val="004865BD"/>
    <w:rsid w:val="0049341F"/>
    <w:rsid w:val="00497160"/>
    <w:rsid w:val="004A159E"/>
    <w:rsid w:val="004A1890"/>
    <w:rsid w:val="004A28C2"/>
    <w:rsid w:val="004A3DCA"/>
    <w:rsid w:val="004A53FC"/>
    <w:rsid w:val="004A7F78"/>
    <w:rsid w:val="004B119D"/>
    <w:rsid w:val="004B3A79"/>
    <w:rsid w:val="004B4CA2"/>
    <w:rsid w:val="004C2116"/>
    <w:rsid w:val="004C2117"/>
    <w:rsid w:val="004C24E1"/>
    <w:rsid w:val="004C5842"/>
    <w:rsid w:val="004D1824"/>
    <w:rsid w:val="004D19AD"/>
    <w:rsid w:val="004D376B"/>
    <w:rsid w:val="004D4EFD"/>
    <w:rsid w:val="004E1AED"/>
    <w:rsid w:val="004E4E9D"/>
    <w:rsid w:val="004F182A"/>
    <w:rsid w:val="00500784"/>
    <w:rsid w:val="00502933"/>
    <w:rsid w:val="00503239"/>
    <w:rsid w:val="00503D07"/>
    <w:rsid w:val="00510DE0"/>
    <w:rsid w:val="00514D78"/>
    <w:rsid w:val="00516F4B"/>
    <w:rsid w:val="00517D63"/>
    <w:rsid w:val="0052023E"/>
    <w:rsid w:val="00522BA0"/>
    <w:rsid w:val="00523C9F"/>
    <w:rsid w:val="00523CD8"/>
    <w:rsid w:val="0052456F"/>
    <w:rsid w:val="00530E32"/>
    <w:rsid w:val="00531B02"/>
    <w:rsid w:val="00532984"/>
    <w:rsid w:val="00536AA7"/>
    <w:rsid w:val="0054381C"/>
    <w:rsid w:val="005446AE"/>
    <w:rsid w:val="005461FE"/>
    <w:rsid w:val="00547BC4"/>
    <w:rsid w:val="005519B8"/>
    <w:rsid w:val="00551A53"/>
    <w:rsid w:val="00554844"/>
    <w:rsid w:val="00555207"/>
    <w:rsid w:val="00555C50"/>
    <w:rsid w:val="00556BB0"/>
    <w:rsid w:val="00557275"/>
    <w:rsid w:val="0056294E"/>
    <w:rsid w:val="00562D13"/>
    <w:rsid w:val="005665E9"/>
    <w:rsid w:val="00566D7B"/>
    <w:rsid w:val="005734A4"/>
    <w:rsid w:val="005810C6"/>
    <w:rsid w:val="00581CD1"/>
    <w:rsid w:val="00585A2D"/>
    <w:rsid w:val="00585B3B"/>
    <w:rsid w:val="00585F11"/>
    <w:rsid w:val="00590CD1"/>
    <w:rsid w:val="00593B8D"/>
    <w:rsid w:val="00593F55"/>
    <w:rsid w:val="00596E7D"/>
    <w:rsid w:val="005A2375"/>
    <w:rsid w:val="005B24E3"/>
    <w:rsid w:val="005B319F"/>
    <w:rsid w:val="005B530F"/>
    <w:rsid w:val="005B6F31"/>
    <w:rsid w:val="005C12A5"/>
    <w:rsid w:val="005C48C7"/>
    <w:rsid w:val="005D031D"/>
    <w:rsid w:val="005D32D2"/>
    <w:rsid w:val="005D5588"/>
    <w:rsid w:val="005D6D70"/>
    <w:rsid w:val="005D70B6"/>
    <w:rsid w:val="005E1278"/>
    <w:rsid w:val="005E1E0E"/>
    <w:rsid w:val="005E30B8"/>
    <w:rsid w:val="005E4846"/>
    <w:rsid w:val="005E6214"/>
    <w:rsid w:val="005F1C6D"/>
    <w:rsid w:val="005F2271"/>
    <w:rsid w:val="005F293B"/>
    <w:rsid w:val="005F53BA"/>
    <w:rsid w:val="005F57F3"/>
    <w:rsid w:val="005F728D"/>
    <w:rsid w:val="005F7EEE"/>
    <w:rsid w:val="00602BD7"/>
    <w:rsid w:val="00603F35"/>
    <w:rsid w:val="00604099"/>
    <w:rsid w:val="0060582A"/>
    <w:rsid w:val="006066EF"/>
    <w:rsid w:val="006079D3"/>
    <w:rsid w:val="00613FC6"/>
    <w:rsid w:val="00615211"/>
    <w:rsid w:val="00616845"/>
    <w:rsid w:val="0061715C"/>
    <w:rsid w:val="0061761A"/>
    <w:rsid w:val="00621D26"/>
    <w:rsid w:val="00622DB3"/>
    <w:rsid w:val="0062562C"/>
    <w:rsid w:val="00626027"/>
    <w:rsid w:val="00626247"/>
    <w:rsid w:val="00627522"/>
    <w:rsid w:val="00627C6B"/>
    <w:rsid w:val="00627CD4"/>
    <w:rsid w:val="00631D12"/>
    <w:rsid w:val="00634EA5"/>
    <w:rsid w:val="006354BA"/>
    <w:rsid w:val="00642AC8"/>
    <w:rsid w:val="00645C4D"/>
    <w:rsid w:val="00645CA7"/>
    <w:rsid w:val="0064648D"/>
    <w:rsid w:val="0064690A"/>
    <w:rsid w:val="00646E5B"/>
    <w:rsid w:val="0065080A"/>
    <w:rsid w:val="00654095"/>
    <w:rsid w:val="00654444"/>
    <w:rsid w:val="0065631F"/>
    <w:rsid w:val="00657072"/>
    <w:rsid w:val="00661FCB"/>
    <w:rsid w:val="00662092"/>
    <w:rsid w:val="006632FF"/>
    <w:rsid w:val="00663EBD"/>
    <w:rsid w:val="0066463F"/>
    <w:rsid w:val="00665F5B"/>
    <w:rsid w:val="00666328"/>
    <w:rsid w:val="00666F78"/>
    <w:rsid w:val="0067081E"/>
    <w:rsid w:val="00672B66"/>
    <w:rsid w:val="00675796"/>
    <w:rsid w:val="00681BB6"/>
    <w:rsid w:val="00681F2D"/>
    <w:rsid w:val="00686FC9"/>
    <w:rsid w:val="006907ED"/>
    <w:rsid w:val="006955C6"/>
    <w:rsid w:val="00696AE5"/>
    <w:rsid w:val="00696D1F"/>
    <w:rsid w:val="0069792C"/>
    <w:rsid w:val="006A1020"/>
    <w:rsid w:val="006A7368"/>
    <w:rsid w:val="006B0884"/>
    <w:rsid w:val="006B0F89"/>
    <w:rsid w:val="006B71A5"/>
    <w:rsid w:val="006C147B"/>
    <w:rsid w:val="006C1C95"/>
    <w:rsid w:val="006C59AF"/>
    <w:rsid w:val="006D3168"/>
    <w:rsid w:val="006D5AAB"/>
    <w:rsid w:val="006E3823"/>
    <w:rsid w:val="006E4B1E"/>
    <w:rsid w:val="006E4EC4"/>
    <w:rsid w:val="006E577A"/>
    <w:rsid w:val="006E5F7E"/>
    <w:rsid w:val="00700C96"/>
    <w:rsid w:val="00705B81"/>
    <w:rsid w:val="00706C51"/>
    <w:rsid w:val="00711A1E"/>
    <w:rsid w:val="00713B74"/>
    <w:rsid w:val="00714396"/>
    <w:rsid w:val="00714649"/>
    <w:rsid w:val="007163B1"/>
    <w:rsid w:val="00717295"/>
    <w:rsid w:val="00720260"/>
    <w:rsid w:val="0072218B"/>
    <w:rsid w:val="007223A0"/>
    <w:rsid w:val="00723B2F"/>
    <w:rsid w:val="00724265"/>
    <w:rsid w:val="00725D54"/>
    <w:rsid w:val="00727E2D"/>
    <w:rsid w:val="00732CEF"/>
    <w:rsid w:val="00734337"/>
    <w:rsid w:val="00734C4B"/>
    <w:rsid w:val="007358C6"/>
    <w:rsid w:val="00737484"/>
    <w:rsid w:val="00737F42"/>
    <w:rsid w:val="00742090"/>
    <w:rsid w:val="0074611C"/>
    <w:rsid w:val="00746415"/>
    <w:rsid w:val="00746698"/>
    <w:rsid w:val="007472C7"/>
    <w:rsid w:val="00753394"/>
    <w:rsid w:val="00761787"/>
    <w:rsid w:val="00761F66"/>
    <w:rsid w:val="00767DC7"/>
    <w:rsid w:val="00770856"/>
    <w:rsid w:val="00770C37"/>
    <w:rsid w:val="0077641A"/>
    <w:rsid w:val="007774FD"/>
    <w:rsid w:val="00780548"/>
    <w:rsid w:val="0078067D"/>
    <w:rsid w:val="0078778B"/>
    <w:rsid w:val="007A41C2"/>
    <w:rsid w:val="007A4469"/>
    <w:rsid w:val="007A5C8D"/>
    <w:rsid w:val="007B120A"/>
    <w:rsid w:val="007B60C1"/>
    <w:rsid w:val="007C0AF8"/>
    <w:rsid w:val="007D3E40"/>
    <w:rsid w:val="007D422F"/>
    <w:rsid w:val="007D4A0B"/>
    <w:rsid w:val="007D606E"/>
    <w:rsid w:val="007D6938"/>
    <w:rsid w:val="007D6CF6"/>
    <w:rsid w:val="007D7567"/>
    <w:rsid w:val="007E16A2"/>
    <w:rsid w:val="007E6BAB"/>
    <w:rsid w:val="007E77C1"/>
    <w:rsid w:val="007F119E"/>
    <w:rsid w:val="007F3812"/>
    <w:rsid w:val="007F398B"/>
    <w:rsid w:val="007F3D43"/>
    <w:rsid w:val="007F6634"/>
    <w:rsid w:val="00801163"/>
    <w:rsid w:val="008030B7"/>
    <w:rsid w:val="0080380C"/>
    <w:rsid w:val="008058E1"/>
    <w:rsid w:val="00806428"/>
    <w:rsid w:val="0080667F"/>
    <w:rsid w:val="00807403"/>
    <w:rsid w:val="00807938"/>
    <w:rsid w:val="00810774"/>
    <w:rsid w:val="0081139E"/>
    <w:rsid w:val="00815259"/>
    <w:rsid w:val="00817CD3"/>
    <w:rsid w:val="00820AEB"/>
    <w:rsid w:val="00824982"/>
    <w:rsid w:val="008276DD"/>
    <w:rsid w:val="008321B2"/>
    <w:rsid w:val="008350A5"/>
    <w:rsid w:val="00836D6C"/>
    <w:rsid w:val="00837438"/>
    <w:rsid w:val="00844B52"/>
    <w:rsid w:val="00846315"/>
    <w:rsid w:val="00846A28"/>
    <w:rsid w:val="00846A40"/>
    <w:rsid w:val="0084728A"/>
    <w:rsid w:val="00851528"/>
    <w:rsid w:val="008526B7"/>
    <w:rsid w:val="0085333A"/>
    <w:rsid w:val="00853AFD"/>
    <w:rsid w:val="00853D4A"/>
    <w:rsid w:val="008600D3"/>
    <w:rsid w:val="008614AB"/>
    <w:rsid w:val="00865D9D"/>
    <w:rsid w:val="00866ACD"/>
    <w:rsid w:val="008743D9"/>
    <w:rsid w:val="008749AC"/>
    <w:rsid w:val="008750DA"/>
    <w:rsid w:val="00875CB4"/>
    <w:rsid w:val="00890BE6"/>
    <w:rsid w:val="008938C3"/>
    <w:rsid w:val="00893F75"/>
    <w:rsid w:val="00894A1B"/>
    <w:rsid w:val="008955D1"/>
    <w:rsid w:val="00897DF7"/>
    <w:rsid w:val="008A1DD9"/>
    <w:rsid w:val="008A205E"/>
    <w:rsid w:val="008A6A27"/>
    <w:rsid w:val="008B50DD"/>
    <w:rsid w:val="008B6E04"/>
    <w:rsid w:val="008B7656"/>
    <w:rsid w:val="008C1A3C"/>
    <w:rsid w:val="008C2E4F"/>
    <w:rsid w:val="008C3614"/>
    <w:rsid w:val="008C46A8"/>
    <w:rsid w:val="008D1227"/>
    <w:rsid w:val="008D3D1C"/>
    <w:rsid w:val="008D49A7"/>
    <w:rsid w:val="008D49EE"/>
    <w:rsid w:val="008D4E6B"/>
    <w:rsid w:val="008D513B"/>
    <w:rsid w:val="008D6548"/>
    <w:rsid w:val="008E21BE"/>
    <w:rsid w:val="008E5BBA"/>
    <w:rsid w:val="008E687E"/>
    <w:rsid w:val="008F224A"/>
    <w:rsid w:val="00900EB1"/>
    <w:rsid w:val="009078DC"/>
    <w:rsid w:val="00912059"/>
    <w:rsid w:val="00915985"/>
    <w:rsid w:val="0091693C"/>
    <w:rsid w:val="00920F25"/>
    <w:rsid w:val="00922822"/>
    <w:rsid w:val="009238D6"/>
    <w:rsid w:val="00927247"/>
    <w:rsid w:val="00932C5C"/>
    <w:rsid w:val="00934C6A"/>
    <w:rsid w:val="0093659A"/>
    <w:rsid w:val="00937087"/>
    <w:rsid w:val="009372B2"/>
    <w:rsid w:val="009373A0"/>
    <w:rsid w:val="00940523"/>
    <w:rsid w:val="0094413C"/>
    <w:rsid w:val="009441D0"/>
    <w:rsid w:val="00945868"/>
    <w:rsid w:val="00947269"/>
    <w:rsid w:val="00950890"/>
    <w:rsid w:val="00952279"/>
    <w:rsid w:val="009525C9"/>
    <w:rsid w:val="00953095"/>
    <w:rsid w:val="00954AA9"/>
    <w:rsid w:val="00956D22"/>
    <w:rsid w:val="0095759D"/>
    <w:rsid w:val="00957CC9"/>
    <w:rsid w:val="00960550"/>
    <w:rsid w:val="00961640"/>
    <w:rsid w:val="00962474"/>
    <w:rsid w:val="00965BD8"/>
    <w:rsid w:val="00966049"/>
    <w:rsid w:val="00967086"/>
    <w:rsid w:val="0097672A"/>
    <w:rsid w:val="0097781F"/>
    <w:rsid w:val="00977D69"/>
    <w:rsid w:val="00982CC4"/>
    <w:rsid w:val="00987996"/>
    <w:rsid w:val="0099014F"/>
    <w:rsid w:val="00990AA3"/>
    <w:rsid w:val="00993D9F"/>
    <w:rsid w:val="009A1386"/>
    <w:rsid w:val="009A245D"/>
    <w:rsid w:val="009A53A0"/>
    <w:rsid w:val="009A7CAC"/>
    <w:rsid w:val="009B227A"/>
    <w:rsid w:val="009B22F3"/>
    <w:rsid w:val="009B24F4"/>
    <w:rsid w:val="009B3BDA"/>
    <w:rsid w:val="009B4369"/>
    <w:rsid w:val="009B6597"/>
    <w:rsid w:val="009B73ED"/>
    <w:rsid w:val="009C259A"/>
    <w:rsid w:val="009C4304"/>
    <w:rsid w:val="009C4B21"/>
    <w:rsid w:val="009D66D9"/>
    <w:rsid w:val="009E1900"/>
    <w:rsid w:val="009E20A8"/>
    <w:rsid w:val="009E24F2"/>
    <w:rsid w:val="009E2BDD"/>
    <w:rsid w:val="009E77C6"/>
    <w:rsid w:val="009E78F6"/>
    <w:rsid w:val="009F0283"/>
    <w:rsid w:val="009F26C5"/>
    <w:rsid w:val="00A02D6B"/>
    <w:rsid w:val="00A03A2E"/>
    <w:rsid w:val="00A07355"/>
    <w:rsid w:val="00A11E7A"/>
    <w:rsid w:val="00A1310C"/>
    <w:rsid w:val="00A1504A"/>
    <w:rsid w:val="00A15B80"/>
    <w:rsid w:val="00A177D7"/>
    <w:rsid w:val="00A17F4A"/>
    <w:rsid w:val="00A21876"/>
    <w:rsid w:val="00A341A1"/>
    <w:rsid w:val="00A3514A"/>
    <w:rsid w:val="00A43BE0"/>
    <w:rsid w:val="00A43FAB"/>
    <w:rsid w:val="00A467AF"/>
    <w:rsid w:val="00A52645"/>
    <w:rsid w:val="00A5391D"/>
    <w:rsid w:val="00A53B68"/>
    <w:rsid w:val="00A53C06"/>
    <w:rsid w:val="00A57474"/>
    <w:rsid w:val="00A57BF1"/>
    <w:rsid w:val="00A62854"/>
    <w:rsid w:val="00A6311F"/>
    <w:rsid w:val="00A63665"/>
    <w:rsid w:val="00A644C6"/>
    <w:rsid w:val="00A66130"/>
    <w:rsid w:val="00A66FFC"/>
    <w:rsid w:val="00A6774B"/>
    <w:rsid w:val="00A67A4B"/>
    <w:rsid w:val="00A703F8"/>
    <w:rsid w:val="00A713E7"/>
    <w:rsid w:val="00A72148"/>
    <w:rsid w:val="00A7528E"/>
    <w:rsid w:val="00A77238"/>
    <w:rsid w:val="00A77A5F"/>
    <w:rsid w:val="00A8010B"/>
    <w:rsid w:val="00A810E4"/>
    <w:rsid w:val="00A834EA"/>
    <w:rsid w:val="00A8375B"/>
    <w:rsid w:val="00A839BC"/>
    <w:rsid w:val="00A85733"/>
    <w:rsid w:val="00A86871"/>
    <w:rsid w:val="00A871C4"/>
    <w:rsid w:val="00A94D55"/>
    <w:rsid w:val="00A9674B"/>
    <w:rsid w:val="00AA1E63"/>
    <w:rsid w:val="00AA258D"/>
    <w:rsid w:val="00AA2B07"/>
    <w:rsid w:val="00AA3201"/>
    <w:rsid w:val="00AA3586"/>
    <w:rsid w:val="00AA461E"/>
    <w:rsid w:val="00AA4FF1"/>
    <w:rsid w:val="00AB11DE"/>
    <w:rsid w:val="00AB187E"/>
    <w:rsid w:val="00AB3D1A"/>
    <w:rsid w:val="00AB4CE8"/>
    <w:rsid w:val="00AB549E"/>
    <w:rsid w:val="00AB6BF0"/>
    <w:rsid w:val="00AB708D"/>
    <w:rsid w:val="00AC237A"/>
    <w:rsid w:val="00AC4117"/>
    <w:rsid w:val="00AD0F81"/>
    <w:rsid w:val="00AD1E2D"/>
    <w:rsid w:val="00AD3678"/>
    <w:rsid w:val="00AD4B1F"/>
    <w:rsid w:val="00AD54D5"/>
    <w:rsid w:val="00AD55B2"/>
    <w:rsid w:val="00AE100C"/>
    <w:rsid w:val="00AE1856"/>
    <w:rsid w:val="00AE48F7"/>
    <w:rsid w:val="00AE7383"/>
    <w:rsid w:val="00AF0B28"/>
    <w:rsid w:val="00AF3350"/>
    <w:rsid w:val="00AF3B77"/>
    <w:rsid w:val="00AF5AEB"/>
    <w:rsid w:val="00AF5F9C"/>
    <w:rsid w:val="00B0606F"/>
    <w:rsid w:val="00B07910"/>
    <w:rsid w:val="00B102F9"/>
    <w:rsid w:val="00B1669F"/>
    <w:rsid w:val="00B223F0"/>
    <w:rsid w:val="00B24FBC"/>
    <w:rsid w:val="00B26080"/>
    <w:rsid w:val="00B272CF"/>
    <w:rsid w:val="00B30E7A"/>
    <w:rsid w:val="00B33C20"/>
    <w:rsid w:val="00B3436F"/>
    <w:rsid w:val="00B36030"/>
    <w:rsid w:val="00B36614"/>
    <w:rsid w:val="00B36B42"/>
    <w:rsid w:val="00B4153A"/>
    <w:rsid w:val="00B41DCA"/>
    <w:rsid w:val="00B51383"/>
    <w:rsid w:val="00B5199E"/>
    <w:rsid w:val="00B545AE"/>
    <w:rsid w:val="00B5541A"/>
    <w:rsid w:val="00B61065"/>
    <w:rsid w:val="00B614B0"/>
    <w:rsid w:val="00B629D8"/>
    <w:rsid w:val="00B63B42"/>
    <w:rsid w:val="00B63B48"/>
    <w:rsid w:val="00B6467B"/>
    <w:rsid w:val="00B65176"/>
    <w:rsid w:val="00B65B26"/>
    <w:rsid w:val="00B66AEE"/>
    <w:rsid w:val="00B71534"/>
    <w:rsid w:val="00B81F7B"/>
    <w:rsid w:val="00B833C9"/>
    <w:rsid w:val="00B833DD"/>
    <w:rsid w:val="00B8346E"/>
    <w:rsid w:val="00B853ED"/>
    <w:rsid w:val="00B8681A"/>
    <w:rsid w:val="00B86E18"/>
    <w:rsid w:val="00B87A3E"/>
    <w:rsid w:val="00B9255C"/>
    <w:rsid w:val="00B96524"/>
    <w:rsid w:val="00BA2527"/>
    <w:rsid w:val="00BA4EBD"/>
    <w:rsid w:val="00BA5E59"/>
    <w:rsid w:val="00BA6E1C"/>
    <w:rsid w:val="00BB1A77"/>
    <w:rsid w:val="00BB3C44"/>
    <w:rsid w:val="00BB48AC"/>
    <w:rsid w:val="00BB4D25"/>
    <w:rsid w:val="00BB6070"/>
    <w:rsid w:val="00BB6874"/>
    <w:rsid w:val="00BC05C0"/>
    <w:rsid w:val="00BC66BA"/>
    <w:rsid w:val="00BD049C"/>
    <w:rsid w:val="00BD0A5A"/>
    <w:rsid w:val="00BD3C58"/>
    <w:rsid w:val="00BD42A9"/>
    <w:rsid w:val="00BD7A59"/>
    <w:rsid w:val="00BE3EDC"/>
    <w:rsid w:val="00BE5F1A"/>
    <w:rsid w:val="00BE6EA4"/>
    <w:rsid w:val="00BF0658"/>
    <w:rsid w:val="00BF3DD4"/>
    <w:rsid w:val="00BF5169"/>
    <w:rsid w:val="00BF7CEA"/>
    <w:rsid w:val="00C00A4D"/>
    <w:rsid w:val="00C03E75"/>
    <w:rsid w:val="00C06197"/>
    <w:rsid w:val="00C070FC"/>
    <w:rsid w:val="00C1604B"/>
    <w:rsid w:val="00C20236"/>
    <w:rsid w:val="00C23454"/>
    <w:rsid w:val="00C25199"/>
    <w:rsid w:val="00C33C0E"/>
    <w:rsid w:val="00C34B19"/>
    <w:rsid w:val="00C35681"/>
    <w:rsid w:val="00C366FD"/>
    <w:rsid w:val="00C378EF"/>
    <w:rsid w:val="00C41CBB"/>
    <w:rsid w:val="00C434D0"/>
    <w:rsid w:val="00C4728F"/>
    <w:rsid w:val="00C50A19"/>
    <w:rsid w:val="00C50B84"/>
    <w:rsid w:val="00C51492"/>
    <w:rsid w:val="00C5378D"/>
    <w:rsid w:val="00C5453A"/>
    <w:rsid w:val="00C573E4"/>
    <w:rsid w:val="00C6119D"/>
    <w:rsid w:val="00C63A86"/>
    <w:rsid w:val="00C66134"/>
    <w:rsid w:val="00C66A65"/>
    <w:rsid w:val="00C7166F"/>
    <w:rsid w:val="00C72650"/>
    <w:rsid w:val="00C74963"/>
    <w:rsid w:val="00C768DE"/>
    <w:rsid w:val="00C8699A"/>
    <w:rsid w:val="00C86D6B"/>
    <w:rsid w:val="00C8785B"/>
    <w:rsid w:val="00C9179C"/>
    <w:rsid w:val="00C923B1"/>
    <w:rsid w:val="00C92622"/>
    <w:rsid w:val="00C92F7B"/>
    <w:rsid w:val="00C95A3F"/>
    <w:rsid w:val="00C95F75"/>
    <w:rsid w:val="00C963B9"/>
    <w:rsid w:val="00C97F4A"/>
    <w:rsid w:val="00CA022B"/>
    <w:rsid w:val="00CA09C2"/>
    <w:rsid w:val="00CA14A2"/>
    <w:rsid w:val="00CA5AAF"/>
    <w:rsid w:val="00CB01DB"/>
    <w:rsid w:val="00CB19AF"/>
    <w:rsid w:val="00CB2340"/>
    <w:rsid w:val="00CB50D1"/>
    <w:rsid w:val="00CB711E"/>
    <w:rsid w:val="00CC120B"/>
    <w:rsid w:val="00CC3FA1"/>
    <w:rsid w:val="00CC4813"/>
    <w:rsid w:val="00CC70F7"/>
    <w:rsid w:val="00CD25AF"/>
    <w:rsid w:val="00CD4BDB"/>
    <w:rsid w:val="00CD7AAA"/>
    <w:rsid w:val="00CE2ACB"/>
    <w:rsid w:val="00CE5A13"/>
    <w:rsid w:val="00CF47AF"/>
    <w:rsid w:val="00CF5400"/>
    <w:rsid w:val="00CF73C4"/>
    <w:rsid w:val="00D00B1A"/>
    <w:rsid w:val="00D06322"/>
    <w:rsid w:val="00D10550"/>
    <w:rsid w:val="00D109B3"/>
    <w:rsid w:val="00D11A59"/>
    <w:rsid w:val="00D143E5"/>
    <w:rsid w:val="00D15138"/>
    <w:rsid w:val="00D1557E"/>
    <w:rsid w:val="00D1765C"/>
    <w:rsid w:val="00D17714"/>
    <w:rsid w:val="00D2303B"/>
    <w:rsid w:val="00D23965"/>
    <w:rsid w:val="00D23F3E"/>
    <w:rsid w:val="00D273D2"/>
    <w:rsid w:val="00D33E8F"/>
    <w:rsid w:val="00D34061"/>
    <w:rsid w:val="00D34C36"/>
    <w:rsid w:val="00D40C74"/>
    <w:rsid w:val="00D42D97"/>
    <w:rsid w:val="00D47A97"/>
    <w:rsid w:val="00D50438"/>
    <w:rsid w:val="00D51F52"/>
    <w:rsid w:val="00D53876"/>
    <w:rsid w:val="00D56E2D"/>
    <w:rsid w:val="00D61919"/>
    <w:rsid w:val="00D62A68"/>
    <w:rsid w:val="00D63F3E"/>
    <w:rsid w:val="00D66550"/>
    <w:rsid w:val="00D725B7"/>
    <w:rsid w:val="00D728B9"/>
    <w:rsid w:val="00D75BB9"/>
    <w:rsid w:val="00D804DF"/>
    <w:rsid w:val="00D826ED"/>
    <w:rsid w:val="00D8313B"/>
    <w:rsid w:val="00D851E4"/>
    <w:rsid w:val="00D87254"/>
    <w:rsid w:val="00D9085E"/>
    <w:rsid w:val="00D93F37"/>
    <w:rsid w:val="00D95B92"/>
    <w:rsid w:val="00D97277"/>
    <w:rsid w:val="00DA1211"/>
    <w:rsid w:val="00DA1927"/>
    <w:rsid w:val="00DA3022"/>
    <w:rsid w:val="00DA7282"/>
    <w:rsid w:val="00DA7A87"/>
    <w:rsid w:val="00DB0EE3"/>
    <w:rsid w:val="00DB3F9A"/>
    <w:rsid w:val="00DB4808"/>
    <w:rsid w:val="00DB4FB0"/>
    <w:rsid w:val="00DB61F2"/>
    <w:rsid w:val="00DC1319"/>
    <w:rsid w:val="00DC2A0B"/>
    <w:rsid w:val="00DC3055"/>
    <w:rsid w:val="00DC4745"/>
    <w:rsid w:val="00DC6AA6"/>
    <w:rsid w:val="00DC6D15"/>
    <w:rsid w:val="00DD2473"/>
    <w:rsid w:val="00DD2AC1"/>
    <w:rsid w:val="00DD2F2D"/>
    <w:rsid w:val="00DD36A8"/>
    <w:rsid w:val="00DD7FD3"/>
    <w:rsid w:val="00DE05E0"/>
    <w:rsid w:val="00DE4981"/>
    <w:rsid w:val="00DF21AB"/>
    <w:rsid w:val="00DF4C4B"/>
    <w:rsid w:val="00DF4F88"/>
    <w:rsid w:val="00DF55ED"/>
    <w:rsid w:val="00E02049"/>
    <w:rsid w:val="00E0333B"/>
    <w:rsid w:val="00E06E57"/>
    <w:rsid w:val="00E0770C"/>
    <w:rsid w:val="00E12E3C"/>
    <w:rsid w:val="00E15CEB"/>
    <w:rsid w:val="00E16F72"/>
    <w:rsid w:val="00E17502"/>
    <w:rsid w:val="00E22E61"/>
    <w:rsid w:val="00E23052"/>
    <w:rsid w:val="00E244D3"/>
    <w:rsid w:val="00E249F5"/>
    <w:rsid w:val="00E2597B"/>
    <w:rsid w:val="00E377B1"/>
    <w:rsid w:val="00E37850"/>
    <w:rsid w:val="00E412B1"/>
    <w:rsid w:val="00E43D9E"/>
    <w:rsid w:val="00E44216"/>
    <w:rsid w:val="00E549EA"/>
    <w:rsid w:val="00E564FB"/>
    <w:rsid w:val="00E57206"/>
    <w:rsid w:val="00E60856"/>
    <w:rsid w:val="00E61470"/>
    <w:rsid w:val="00E63171"/>
    <w:rsid w:val="00E642FB"/>
    <w:rsid w:val="00E753C3"/>
    <w:rsid w:val="00E769DC"/>
    <w:rsid w:val="00E76B3A"/>
    <w:rsid w:val="00E83E79"/>
    <w:rsid w:val="00E8467C"/>
    <w:rsid w:val="00E85081"/>
    <w:rsid w:val="00E8599E"/>
    <w:rsid w:val="00E87CFB"/>
    <w:rsid w:val="00E905F6"/>
    <w:rsid w:val="00E91926"/>
    <w:rsid w:val="00EA2E91"/>
    <w:rsid w:val="00EA2F9D"/>
    <w:rsid w:val="00EA31B2"/>
    <w:rsid w:val="00EA57EE"/>
    <w:rsid w:val="00EB07E0"/>
    <w:rsid w:val="00EB15FB"/>
    <w:rsid w:val="00EB57D4"/>
    <w:rsid w:val="00EB617E"/>
    <w:rsid w:val="00EB6B0B"/>
    <w:rsid w:val="00EC195F"/>
    <w:rsid w:val="00EC49BE"/>
    <w:rsid w:val="00EC5D83"/>
    <w:rsid w:val="00EC6EC7"/>
    <w:rsid w:val="00ED1AF9"/>
    <w:rsid w:val="00ED39C6"/>
    <w:rsid w:val="00ED3E0E"/>
    <w:rsid w:val="00ED6349"/>
    <w:rsid w:val="00ED68C8"/>
    <w:rsid w:val="00ED6F14"/>
    <w:rsid w:val="00ED77FE"/>
    <w:rsid w:val="00EE0581"/>
    <w:rsid w:val="00EE218A"/>
    <w:rsid w:val="00EE6180"/>
    <w:rsid w:val="00EE6706"/>
    <w:rsid w:val="00EE7326"/>
    <w:rsid w:val="00EE77C0"/>
    <w:rsid w:val="00EF2662"/>
    <w:rsid w:val="00EF3063"/>
    <w:rsid w:val="00EF3DA8"/>
    <w:rsid w:val="00EF517B"/>
    <w:rsid w:val="00EF529C"/>
    <w:rsid w:val="00EF6652"/>
    <w:rsid w:val="00EF71C7"/>
    <w:rsid w:val="00F00E31"/>
    <w:rsid w:val="00F01357"/>
    <w:rsid w:val="00F06D0C"/>
    <w:rsid w:val="00F07304"/>
    <w:rsid w:val="00F109D4"/>
    <w:rsid w:val="00F13A77"/>
    <w:rsid w:val="00F173AC"/>
    <w:rsid w:val="00F179D0"/>
    <w:rsid w:val="00F208E4"/>
    <w:rsid w:val="00F21565"/>
    <w:rsid w:val="00F216F4"/>
    <w:rsid w:val="00F224AD"/>
    <w:rsid w:val="00F25311"/>
    <w:rsid w:val="00F253D6"/>
    <w:rsid w:val="00F304BD"/>
    <w:rsid w:val="00F30656"/>
    <w:rsid w:val="00F33CB2"/>
    <w:rsid w:val="00F33DEF"/>
    <w:rsid w:val="00F34E2B"/>
    <w:rsid w:val="00F36A35"/>
    <w:rsid w:val="00F36E3D"/>
    <w:rsid w:val="00F40225"/>
    <w:rsid w:val="00F407E1"/>
    <w:rsid w:val="00F407F2"/>
    <w:rsid w:val="00F40D99"/>
    <w:rsid w:val="00F44955"/>
    <w:rsid w:val="00F54BB2"/>
    <w:rsid w:val="00F55935"/>
    <w:rsid w:val="00F5747D"/>
    <w:rsid w:val="00F61350"/>
    <w:rsid w:val="00F62451"/>
    <w:rsid w:val="00F631CA"/>
    <w:rsid w:val="00F64B2B"/>
    <w:rsid w:val="00F65DA6"/>
    <w:rsid w:val="00F676F6"/>
    <w:rsid w:val="00F73E95"/>
    <w:rsid w:val="00F778ED"/>
    <w:rsid w:val="00F82842"/>
    <w:rsid w:val="00F83925"/>
    <w:rsid w:val="00F90D02"/>
    <w:rsid w:val="00F91A9B"/>
    <w:rsid w:val="00F93B7C"/>
    <w:rsid w:val="00F94C55"/>
    <w:rsid w:val="00F95171"/>
    <w:rsid w:val="00F9582A"/>
    <w:rsid w:val="00F95986"/>
    <w:rsid w:val="00F96288"/>
    <w:rsid w:val="00FA021D"/>
    <w:rsid w:val="00FA0D50"/>
    <w:rsid w:val="00FA1483"/>
    <w:rsid w:val="00FA3241"/>
    <w:rsid w:val="00FA4DEA"/>
    <w:rsid w:val="00FA6407"/>
    <w:rsid w:val="00FA6F9F"/>
    <w:rsid w:val="00FA7AC5"/>
    <w:rsid w:val="00FB1CE8"/>
    <w:rsid w:val="00FB1E0A"/>
    <w:rsid w:val="00FB228E"/>
    <w:rsid w:val="00FB2691"/>
    <w:rsid w:val="00FB42C8"/>
    <w:rsid w:val="00FB7090"/>
    <w:rsid w:val="00FC2423"/>
    <w:rsid w:val="00FC2A8F"/>
    <w:rsid w:val="00FC449C"/>
    <w:rsid w:val="00FC4759"/>
    <w:rsid w:val="00FC5462"/>
    <w:rsid w:val="00FC5783"/>
    <w:rsid w:val="00FC5CA3"/>
    <w:rsid w:val="00FD2FF3"/>
    <w:rsid w:val="00FD5498"/>
    <w:rsid w:val="00FD65DB"/>
    <w:rsid w:val="00FE0D6E"/>
    <w:rsid w:val="00FE2D39"/>
    <w:rsid w:val="00FE3FF7"/>
    <w:rsid w:val="00FE63D0"/>
    <w:rsid w:val="00FF08B1"/>
    <w:rsid w:val="00FF2525"/>
    <w:rsid w:val="00FF4966"/>
    <w:rsid w:val="00FF5193"/>
    <w:rsid w:val="00FF6C4F"/>
    <w:rsid w:val="00FF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3030CF"/>
  <w15:docId w15:val="{7AF662FC-3E05-4B8C-A006-62BDA5D7E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3E762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0F7EC9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EC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2519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C251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6027"/>
    <w:rPr>
      <w:color w:val="6C606A" w:themeColor="followedHyperlink"/>
      <w:u w:val="single"/>
    </w:rPr>
  </w:style>
  <w:style w:type="character" w:customStyle="1" w:styleId="typ">
    <w:name w:val="typ"/>
    <w:basedOn w:val="DefaultParagraphFont"/>
    <w:rsid w:val="00A703F8"/>
  </w:style>
  <w:style w:type="character" w:customStyle="1" w:styleId="pun">
    <w:name w:val="pun"/>
    <w:basedOn w:val="DefaultParagraphFont"/>
    <w:rsid w:val="00A703F8"/>
  </w:style>
  <w:style w:type="character" w:customStyle="1" w:styleId="pln">
    <w:name w:val="pln"/>
    <w:basedOn w:val="DefaultParagraphFont"/>
    <w:rsid w:val="00A703F8"/>
  </w:style>
  <w:style w:type="character" w:customStyle="1" w:styleId="pl-ent">
    <w:name w:val="pl-ent"/>
    <w:basedOn w:val="DefaultParagraphFont"/>
    <w:rsid w:val="00333B1A"/>
  </w:style>
  <w:style w:type="character" w:customStyle="1" w:styleId="pl-e">
    <w:name w:val="pl-e"/>
    <w:basedOn w:val="DefaultParagraphFont"/>
    <w:rsid w:val="00333B1A"/>
  </w:style>
  <w:style w:type="character" w:customStyle="1" w:styleId="pl-s">
    <w:name w:val="pl-s"/>
    <w:basedOn w:val="DefaultParagraphFont"/>
    <w:rsid w:val="00333B1A"/>
  </w:style>
  <w:style w:type="character" w:customStyle="1" w:styleId="pl-pds">
    <w:name w:val="pl-pds"/>
    <w:basedOn w:val="DefaultParagraphFont"/>
    <w:rsid w:val="00333B1A"/>
  </w:style>
  <w:style w:type="table" w:styleId="ListTable3">
    <w:name w:val="List Table 3"/>
    <w:basedOn w:val="TableNormal"/>
    <w:uiPriority w:val="48"/>
    <w:rsid w:val="0095759D"/>
    <w:pPr>
      <w:spacing w:after="0" w:line="240" w:lineRule="auto"/>
    </w:pPr>
    <w:tblPr>
      <w:tblStyleRowBandSize w:val="1"/>
      <w:tblStyleColBandSize w:val="1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2C2C2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2C2C" w:themeColor="text1"/>
          <w:right w:val="single" w:sz="4" w:space="0" w:color="2C2C2C" w:themeColor="text1"/>
        </w:tcBorders>
      </w:tcPr>
    </w:tblStylePr>
    <w:tblStylePr w:type="band1Horz">
      <w:tblPr/>
      <w:tcPr>
        <w:tcBorders>
          <w:top w:val="single" w:sz="4" w:space="0" w:color="2C2C2C" w:themeColor="text1"/>
          <w:bottom w:val="single" w:sz="4" w:space="0" w:color="2C2C2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2C2C" w:themeColor="text1"/>
          <w:left w:val="nil"/>
        </w:tcBorders>
      </w:tcPr>
    </w:tblStylePr>
    <w:tblStylePr w:type="swCell">
      <w:tblPr/>
      <w:tcPr>
        <w:tcBorders>
          <w:top w:val="double" w:sz="4" w:space="0" w:color="2C2C2C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MicrosoftDocs/windows-iotcore-docs/blob/fabricam/windows-iotcore/manufacturing-guide/06d-AddingDrivers.md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github.com/ms-iot/iot-adk-addonkit/blob/master/Tools/IoTCoreImaging/Docs/Add-IoTProductFeature.md" TargetMode="Externa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ms-iot/iot-adk-addonkit/blob/master/Tools/IoTCoreImaging/Docs/New-IoTCabPackage.md" TargetMode="External"/><Relationship Id="rId29" Type="http://schemas.openxmlformats.org/officeDocument/2006/relationships/hyperlink" Target="https://github.com/ms-iot/iot-adk-addonkit/blob/master/Tools/IoTCoreImaging/Docs/Add-IoTProductFeature.m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icrosoftDocs/windows-iotcore-docs/blob/fabricam/windows-iotcore/manufacturing-guide/Customize-Image/AddingApps.md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ms-iot/iot-adk-addonkit/blob/master/Tools/IoTCoreImaging/Docs/New-IoTCabPackage.md" TargetMode="External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ms-iot/iot-adk-addonkit/blob/master/Tools/IoTCoreImaging/Docs/New-IoTFFUImage.md" TargetMode="External"/><Relationship Id="rId27" Type="http://schemas.openxmlformats.org/officeDocument/2006/relationships/hyperlink" Target="https://github.com/ms-iot/iot-adk-addonkit/blob/master/Tools/IoTCoreImaging/Docs/Add-IoTDriverPackage.md" TargetMode="External"/><Relationship Id="rId30" Type="http://schemas.openxmlformats.org/officeDocument/2006/relationships/image" Target="media/image12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joki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8748b04-38bd-4b54-80b3-6d246cd5747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9EF4EA9754BE49B68BCF64050885CA" ma:contentTypeVersion="16" ma:contentTypeDescription="Create a new document." ma:contentTypeScope="" ma:versionID="e0a01499bbfbaae0de39292547709a1c">
  <xsd:schema xmlns:xsd="http://www.w3.org/2001/XMLSchema" xmlns:xs="http://www.w3.org/2001/XMLSchema" xmlns:p="http://schemas.microsoft.com/office/2006/metadata/properties" xmlns:ns1="http://schemas.microsoft.com/sharepoint/v3" xmlns:ns2="68748b04-38bd-4b54-80b3-6d246cd57479" xmlns:ns3="998ea010-0ff0-4ffd-ae36-326c8e328f74" targetNamespace="http://schemas.microsoft.com/office/2006/metadata/properties" ma:root="true" ma:fieldsID="0654f6dadace8685126ac3c9c662d8c6" ns1:_="" ns2:_="" ns3:_="">
    <xsd:import namespace="http://schemas.microsoft.com/sharepoint/v3"/>
    <xsd:import namespace="68748b04-38bd-4b54-80b3-6d246cd57479"/>
    <xsd:import namespace="998ea010-0ff0-4ffd-ae36-326c8e328f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748b04-38bd-4b54-80b3-6d246cd574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ea010-0ff0-4ffd-ae36-326c8e328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www.w3.org/XML/1998/namespace"/>
    <ds:schemaRef ds:uri="http://schemas.microsoft.com/office/infopath/2007/PartnerControls"/>
    <ds:schemaRef ds:uri="http://purl.org/dc/elements/1.1/"/>
    <ds:schemaRef ds:uri="http://purl.org/dc/terms/"/>
    <ds:schemaRef ds:uri="998ea010-0ff0-4ffd-ae36-326c8e328f74"/>
    <ds:schemaRef ds:uri="http://schemas.microsoft.com/office/2006/documentManagement/types"/>
    <ds:schemaRef ds:uri="68748b04-38bd-4b54-80b3-6d246cd57479"/>
    <ds:schemaRef ds:uri="http://schemas.microsoft.com/office/2006/metadata/properties"/>
    <ds:schemaRef ds:uri="http://schemas.openxmlformats.org/package/2006/metadata/core-properties"/>
    <ds:schemaRef ds:uri="http://schemas.microsoft.com/sharepoint/v3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87A1CFC-E929-4AEA-B698-F39041D83B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B53010-F458-4A4E-A094-F1DC5280C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748b04-38bd-4b54-80b3-6d246cd57479"/>
    <ds:schemaRef ds:uri="998ea010-0ff0-4ffd-ae36-326c8e328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D18531-AC72-41CB-94F2-BF47807B6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1694</TotalTime>
  <Pages>8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10 IOT core</vt:lpstr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10 IOT core</dc:title>
  <dc:subject>HOL</dc:subject>
  <dc:creator>Kijo Kim</dc:creator>
  <cp:lastModifiedBy>Kijo Kim</cp:lastModifiedBy>
  <cp:revision>253</cp:revision>
  <dcterms:created xsi:type="dcterms:W3CDTF">2019-03-15T16:24:00Z</dcterms:created>
  <dcterms:modified xsi:type="dcterms:W3CDTF">2019-03-24T06:27:00Z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0x0101000C9EF4EA9754BE49B68BCF64050885CA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kijokim@microsoft.com</vt:lpwstr>
  </property>
  <property fmtid="{D5CDD505-2E9C-101B-9397-08002B2CF9AE}" pid="11" name="MSIP_Label_f42aa342-8706-4288-bd11-ebb85995028c_SetDate">
    <vt:lpwstr>2019-02-15T07:11:05.0147312Z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ActionId">
    <vt:lpwstr>7a133053-45e6-49e5-8aea-c84448ca72f1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